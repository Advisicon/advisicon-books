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67670E" w14:textId="77777777" w:rsidR="00771448" w:rsidRDefault="00433D9A" w:rsidP="00E701E3">
      <w:pPr>
        <w:pStyle w:val="Heading1"/>
      </w:pPr>
      <w:r>
        <w:t>Creating a SharePoint Task</w:t>
      </w:r>
      <w:r w:rsidR="00376DFC">
        <w:t>s</w:t>
      </w:r>
      <w:r>
        <w:t xml:space="preserve"> List Project</w:t>
      </w:r>
    </w:p>
    <w:p w14:paraId="4B67670F" w14:textId="7C0639A8" w:rsidR="00771448" w:rsidRDefault="00352CF8" w:rsidP="00771448">
      <w:r>
        <w:t xml:space="preserve">When detailed schedule and resource management </w:t>
      </w:r>
      <w:r w:rsidR="00B53D32">
        <w:t>are</w:t>
      </w:r>
      <w:r>
        <w:t xml:space="preserve"> not required, or for a simple project, </w:t>
      </w:r>
      <w:r w:rsidR="00631FF8">
        <w:t xml:space="preserve">we recommend using </w:t>
      </w:r>
      <w:r>
        <w:t>a SharePoint Task</w:t>
      </w:r>
      <w:r w:rsidR="00B53D32">
        <w:t>s</w:t>
      </w:r>
      <w:r>
        <w:t xml:space="preserve"> List </w:t>
      </w:r>
      <w:r w:rsidR="00B53D32">
        <w:t>project</w:t>
      </w:r>
      <w:r>
        <w:t xml:space="preserve">. </w:t>
      </w:r>
      <w:r w:rsidR="00B53D32">
        <w:t>This feature</w:t>
      </w:r>
      <w:r>
        <w:t xml:space="preserve"> allows a </w:t>
      </w:r>
      <w:r w:rsidR="00631FF8">
        <w:t xml:space="preserve">project manager </w:t>
      </w:r>
      <w:r>
        <w:t xml:space="preserve">to very quickly </w:t>
      </w:r>
      <w:r w:rsidR="00585ADC">
        <w:t xml:space="preserve">generate a to-do list of items </w:t>
      </w:r>
      <w:r w:rsidR="006A05BC">
        <w:t xml:space="preserve">without requiring all the rigor of a </w:t>
      </w:r>
      <w:r w:rsidR="00F02152">
        <w:t>detailed</w:t>
      </w:r>
      <w:r w:rsidR="006A05BC">
        <w:t xml:space="preserve"> schedule. </w:t>
      </w:r>
    </w:p>
    <w:p w14:paraId="4B676710" w14:textId="0D3573A1" w:rsidR="00EA657F" w:rsidRDefault="00EA657F" w:rsidP="00771448">
      <w:r>
        <w:t>Advantages</w:t>
      </w:r>
      <w:r w:rsidR="00631FF8">
        <w:t xml:space="preserve"> of a SharePoint Tasks List project include:</w:t>
      </w:r>
    </w:p>
    <w:p w14:paraId="4B676711" w14:textId="0E1003A8" w:rsidR="00EA657F" w:rsidRDefault="00EA657F" w:rsidP="00B53D32">
      <w:pPr>
        <w:pStyle w:val="UnorderedList1"/>
      </w:pPr>
      <w:r>
        <w:t>Easy to create</w:t>
      </w:r>
      <w:r w:rsidR="0094102D">
        <w:t>.</w:t>
      </w:r>
    </w:p>
    <w:p w14:paraId="4B676712" w14:textId="308C3668" w:rsidR="005C0804" w:rsidRDefault="005C0804" w:rsidP="00B53D32">
      <w:pPr>
        <w:pStyle w:val="UnorderedList1"/>
      </w:pPr>
      <w:r>
        <w:t>Provides an alternate indicator in the Project Center</w:t>
      </w:r>
      <w:r w:rsidR="0094102D">
        <w:t>.</w:t>
      </w:r>
    </w:p>
    <w:p w14:paraId="4B676713" w14:textId="184F2D5E" w:rsidR="005C0804" w:rsidRDefault="005C0804" w:rsidP="00B53D32">
      <w:pPr>
        <w:pStyle w:val="UnorderedList1"/>
      </w:pPr>
      <w:r>
        <w:t>Start date, due date and resource assignment fields are optional</w:t>
      </w:r>
      <w:r w:rsidR="0094102D">
        <w:t>.</w:t>
      </w:r>
    </w:p>
    <w:p w14:paraId="4B676714" w14:textId="7322C792" w:rsidR="005C0804" w:rsidRDefault="005C0804" w:rsidP="00B53D32">
      <w:pPr>
        <w:pStyle w:val="UnorderedList1"/>
      </w:pPr>
      <w:r>
        <w:t>Limits update methods to done/not done or percent complete</w:t>
      </w:r>
      <w:r w:rsidR="0094102D">
        <w:t>.</w:t>
      </w:r>
    </w:p>
    <w:p w14:paraId="4B676715" w14:textId="29C484AE" w:rsidR="005C0804" w:rsidRDefault="00E61881" w:rsidP="00B53D32">
      <w:pPr>
        <w:pStyle w:val="UnorderedList1"/>
      </w:pPr>
      <w:r>
        <w:t>If a start date and due date are provided a duration is automatically calculated</w:t>
      </w:r>
      <w:r w:rsidR="0094102D">
        <w:t>.</w:t>
      </w:r>
    </w:p>
    <w:p w14:paraId="4B676716" w14:textId="4560B31F" w:rsidR="00EA657F" w:rsidRDefault="00EA657F" w:rsidP="00B53D32">
      <w:pPr>
        <w:pStyle w:val="UnorderedList1"/>
      </w:pPr>
      <w:r>
        <w:t>Can be converted to an enterprise project with a detailed schedule at a later time</w:t>
      </w:r>
      <w:r w:rsidR="0094102D">
        <w:t>.</w:t>
      </w:r>
    </w:p>
    <w:p w14:paraId="4B676717" w14:textId="452DA158" w:rsidR="00EA657F" w:rsidRDefault="00EA657F" w:rsidP="00771448">
      <w:r>
        <w:t>Disadvantages</w:t>
      </w:r>
      <w:r w:rsidR="00631FF8">
        <w:t xml:space="preserve"> to using a SharePoint Task List project include:</w:t>
      </w:r>
    </w:p>
    <w:p w14:paraId="4B676718" w14:textId="11D8CDED" w:rsidR="00E61881" w:rsidRDefault="007B65AD" w:rsidP="004E54AA">
      <w:pPr>
        <w:pStyle w:val="UnorderedList1"/>
      </w:pPr>
      <w:r>
        <w:t>Tasks with resources and start dates and due dates create a resource utilization of 8 hours per day which cannot be changed</w:t>
      </w:r>
      <w:r w:rsidR="0094102D">
        <w:t>.</w:t>
      </w:r>
    </w:p>
    <w:p w14:paraId="4B676719" w14:textId="3CC94E97" w:rsidR="007B65AD" w:rsidRDefault="007B65AD" w:rsidP="004E54AA">
      <w:pPr>
        <w:pStyle w:val="UnorderedList1"/>
      </w:pPr>
      <w:r>
        <w:t>Resource is unable to update task from their Task</w:t>
      </w:r>
      <w:r w:rsidR="00F02152">
        <w:t>s</w:t>
      </w:r>
      <w:r>
        <w:t xml:space="preserve"> or Timesheet page</w:t>
      </w:r>
      <w:r w:rsidR="00DF02DE">
        <w:t xml:space="preserve"> </w:t>
      </w:r>
      <w:r w:rsidR="0094102D">
        <w:t>.</w:t>
      </w:r>
    </w:p>
    <w:p w14:paraId="4B67671A" w14:textId="3AB13EF7" w:rsidR="00DF02DE" w:rsidRDefault="002E2999" w:rsidP="004E54AA">
      <w:pPr>
        <w:pStyle w:val="UnorderedList1"/>
      </w:pPr>
      <w:r>
        <w:t>May require some configuration to match the needs of the organization if the SharePoint project may eventually be converted to an Enterprise project</w:t>
      </w:r>
      <w:r w:rsidR="0094102D">
        <w:t>.</w:t>
      </w:r>
    </w:p>
    <w:p w14:paraId="055B7F86" w14:textId="23B0BCED" w:rsidR="00AE3686" w:rsidRDefault="00AE3686" w:rsidP="00AE3686">
      <w:pPr>
        <w:pStyle w:val="UnorderedList1"/>
      </w:pPr>
      <w:r>
        <w:t>Does not include the Project Pro to SharePoint Task link sync feature</w:t>
      </w:r>
      <w:r w:rsidR="0094102D">
        <w:t>.</w:t>
      </w:r>
      <w:r>
        <w:t xml:space="preserve"> </w:t>
      </w:r>
      <w:r w:rsidR="0094102D">
        <w:t xml:space="preserve">This feature </w:t>
      </w:r>
      <w:r>
        <w:t>is available only when running Project Pro in desktop mode (computer option at startup)</w:t>
      </w:r>
      <w:r w:rsidR="0094102D">
        <w:t>.</w:t>
      </w:r>
    </w:p>
    <w:p w14:paraId="4B67671C" w14:textId="6BA4EA70" w:rsidR="00F965A3" w:rsidRDefault="00F965A3" w:rsidP="00771448">
      <w:r>
        <w:t xml:space="preserve">How to </w:t>
      </w:r>
      <w:r w:rsidR="00A426F1">
        <w:t>c</w:t>
      </w:r>
      <w:r>
        <w:t xml:space="preserve">reate a SharePoint Task List </w:t>
      </w:r>
      <w:r w:rsidR="00A426F1">
        <w:t>p</w:t>
      </w:r>
      <w:r>
        <w:t>roject</w:t>
      </w:r>
      <w:r w:rsidR="00A426F1">
        <w:t>:</w:t>
      </w:r>
    </w:p>
    <w:p w14:paraId="4B67671D" w14:textId="77777777" w:rsidR="00F965A3" w:rsidRDefault="00F965A3" w:rsidP="00396CE8">
      <w:pPr>
        <w:pStyle w:val="OrderedList1"/>
        <w:numPr>
          <w:ilvl w:val="0"/>
          <w:numId w:val="9"/>
        </w:numPr>
      </w:pPr>
      <w:r>
        <w:t xml:space="preserve">In the </w:t>
      </w:r>
      <w:r w:rsidRPr="004A419F">
        <w:rPr>
          <w:rStyle w:val="UIInteraction"/>
        </w:rPr>
        <w:t>Quick Launch</w:t>
      </w:r>
      <w:r>
        <w:t xml:space="preserve"> menu, click </w:t>
      </w:r>
      <w:r w:rsidRPr="004A419F">
        <w:rPr>
          <w:rStyle w:val="UIInteraction"/>
        </w:rPr>
        <w:t>Projects</w:t>
      </w:r>
      <w:r>
        <w:t xml:space="preserve">. </w:t>
      </w:r>
    </w:p>
    <w:p w14:paraId="4B67671E" w14:textId="7473A906" w:rsidR="00F965A3" w:rsidRDefault="000D1E18" w:rsidP="00396CE8">
      <w:pPr>
        <w:pStyle w:val="OrderedList1"/>
        <w:numPr>
          <w:ilvl w:val="0"/>
          <w:numId w:val="9"/>
        </w:numPr>
      </w:pPr>
      <w:r>
        <w:lastRenderedPageBreak/>
        <w:t xml:space="preserve">On the </w:t>
      </w:r>
      <w:r w:rsidRPr="000D1E18">
        <w:rPr>
          <w:rStyle w:val="UIInteraction"/>
        </w:rPr>
        <w:t>Projects</w:t>
      </w:r>
      <w:r>
        <w:t xml:space="preserve"> tab, in the </w:t>
      </w:r>
      <w:r w:rsidRPr="000D1E18">
        <w:rPr>
          <w:rStyle w:val="UIInteraction"/>
        </w:rPr>
        <w:t>Project</w:t>
      </w:r>
      <w:r>
        <w:t xml:space="preserve"> group, click the </w:t>
      </w:r>
      <w:r w:rsidRPr="000D1E18">
        <w:rPr>
          <w:rStyle w:val="UIInteraction"/>
        </w:rPr>
        <w:t>New</w:t>
      </w:r>
      <w:r>
        <w:t xml:space="preserve"> dropdown and then click </w:t>
      </w:r>
      <w:r w:rsidRPr="000D1E18">
        <w:rPr>
          <w:rStyle w:val="UIInteraction"/>
        </w:rPr>
        <w:t>SharePoint Tasks List</w:t>
      </w:r>
      <w:r>
        <w:t>.</w:t>
      </w:r>
      <w:r w:rsidR="00C747AC">
        <w:t xml:space="preserve"> Notice the Quick Launch menu has changed and you are now seeing the </w:t>
      </w:r>
      <w:r w:rsidR="00C747AC" w:rsidRPr="00C747AC">
        <w:rPr>
          <w:rStyle w:val="UIInteraction"/>
        </w:rPr>
        <w:t>Tasks</w:t>
      </w:r>
      <w:r w:rsidR="00C747AC">
        <w:t xml:space="preserve"> page. </w:t>
      </w:r>
    </w:p>
    <w:p w14:paraId="2C5968EA" w14:textId="33E89A5B" w:rsidR="00C5079C" w:rsidRDefault="00C5079C" w:rsidP="006F1ADD">
      <w:pPr>
        <w:pStyle w:val="OrderedList1"/>
        <w:numPr>
          <w:ilvl w:val="0"/>
          <w:numId w:val="0"/>
        </w:numPr>
      </w:pPr>
      <w:r>
        <w:t>Screen shot</w:t>
      </w:r>
    </w:p>
    <w:p w14:paraId="0AF069AC" w14:textId="09518FAA" w:rsidR="00CD06E2" w:rsidRDefault="00434F8D" w:rsidP="00A359DF">
      <w:pPr>
        <w:pStyle w:val="FigureCaption"/>
      </w:pPr>
      <w:r>
        <w:t>SharePoint Tasks Lists Project []</w:t>
      </w:r>
    </w:p>
    <w:p w14:paraId="58DED353" w14:textId="6270AF16" w:rsidR="00CD06E2" w:rsidRDefault="00CD06E2" w:rsidP="00CD06E2">
      <w:r>
        <w:t xml:space="preserve">How to </w:t>
      </w:r>
      <w:r w:rsidR="00CC2A66">
        <w:t>n</w:t>
      </w:r>
      <w:r>
        <w:t xml:space="preserve">avigate </w:t>
      </w:r>
      <w:r w:rsidR="00CC2A66">
        <w:t>o</w:t>
      </w:r>
      <w:r>
        <w:t>ut of a SharePoint Task</w:t>
      </w:r>
      <w:r w:rsidR="00C5079C">
        <w:t>s</w:t>
      </w:r>
      <w:r>
        <w:t xml:space="preserve"> List </w:t>
      </w:r>
      <w:r w:rsidR="00CC2A66">
        <w:t>p</w:t>
      </w:r>
      <w:r w:rsidR="00C5079C">
        <w:t>roject</w:t>
      </w:r>
      <w:r w:rsidR="00CC2A66">
        <w:t>:</w:t>
      </w:r>
    </w:p>
    <w:p w14:paraId="775DF7A8" w14:textId="77777777" w:rsidR="00CD06E2" w:rsidRPr="00D45F52" w:rsidRDefault="00CD06E2" w:rsidP="00396CE8">
      <w:pPr>
        <w:pStyle w:val="OrderedList1"/>
        <w:numPr>
          <w:ilvl w:val="0"/>
          <w:numId w:val="10"/>
        </w:numPr>
        <w:rPr>
          <w:rStyle w:val="UIInteraction"/>
          <w:b w:val="0"/>
          <w:bCs w:val="0"/>
        </w:rPr>
      </w:pPr>
      <w:r>
        <w:t>In the (</w:t>
      </w:r>
      <w:r w:rsidRPr="00D45F52">
        <w:t>SharePoint</w:t>
      </w:r>
      <w:r>
        <w:t xml:space="preserve"> Tasks List)</w:t>
      </w:r>
      <w:r w:rsidRPr="00D45F52">
        <w:t xml:space="preserve"> </w:t>
      </w:r>
      <w:r w:rsidRPr="004A419F">
        <w:rPr>
          <w:rStyle w:val="UIInteraction"/>
        </w:rPr>
        <w:t>Quick Launch</w:t>
      </w:r>
      <w:r>
        <w:t xml:space="preserve"> menu, click </w:t>
      </w:r>
      <w:r>
        <w:rPr>
          <w:rStyle w:val="UIInteraction"/>
        </w:rPr>
        <w:t>Project Details.</w:t>
      </w:r>
    </w:p>
    <w:p w14:paraId="6AF2E66F" w14:textId="77777777" w:rsidR="00CD06E2" w:rsidRDefault="00CD06E2" w:rsidP="00396CE8">
      <w:pPr>
        <w:pStyle w:val="OrderedList1"/>
        <w:numPr>
          <w:ilvl w:val="0"/>
          <w:numId w:val="10"/>
        </w:numPr>
      </w:pPr>
      <w:r>
        <w:t>On the (PW</w:t>
      </w:r>
      <w:r w:rsidRPr="00D45F52">
        <w:t>A)</w:t>
      </w:r>
      <w:r w:rsidRPr="00D45F52">
        <w:rPr>
          <w:rStyle w:val="UIInteraction"/>
        </w:rPr>
        <w:t xml:space="preserve"> Quick Launch</w:t>
      </w:r>
      <w:r>
        <w:t xml:space="preserve"> menu, click </w:t>
      </w:r>
      <w:r w:rsidRPr="00D45F52">
        <w:rPr>
          <w:rStyle w:val="UIInteraction"/>
        </w:rPr>
        <w:t>Project</w:t>
      </w:r>
      <w:r>
        <w:rPr>
          <w:rStyle w:val="UIInteraction"/>
        </w:rPr>
        <w:t>s</w:t>
      </w:r>
      <w:r>
        <w:t xml:space="preserve">. </w:t>
      </w:r>
    </w:p>
    <w:p w14:paraId="7CE420E7" w14:textId="5D95A92F" w:rsidR="00C5079C" w:rsidRDefault="00C5079C" w:rsidP="00C5079C">
      <w:r>
        <w:t>Screen shot</w:t>
      </w:r>
    </w:p>
    <w:p w14:paraId="037F1AA7" w14:textId="26A2DD8F" w:rsidR="00CD06E2" w:rsidRDefault="00F11282" w:rsidP="00A359DF">
      <w:pPr>
        <w:pStyle w:val="FigureCaption"/>
      </w:pPr>
      <w:r>
        <w:t>Using the Quick Launch to Navigate out of a SharePoint Tasks List Project []</w:t>
      </w:r>
    </w:p>
    <w:p w14:paraId="3E2E228E" w14:textId="2B02C149" w:rsidR="00CD06E2" w:rsidRDefault="00CD06E2" w:rsidP="00CD06E2">
      <w:pPr>
        <w:pStyle w:val="CalloutWarning"/>
      </w:pPr>
      <w:r>
        <w:t xml:space="preserve">What might seem logical to navigate out of a SharePoint Tasks List actually navigates you back to the Home page of the SharePoint Tasks List not the PWA home page. </w:t>
      </w:r>
      <w:r w:rsidR="007D098A">
        <w:t>Advisicon recommends</w:t>
      </w:r>
      <w:r>
        <w:t xml:space="preserve"> you practice the above steps until they become familiar to you. </w:t>
      </w:r>
    </w:p>
    <w:p w14:paraId="4B676720" w14:textId="6428BE8C" w:rsidR="00F965A3" w:rsidRDefault="00F965A3" w:rsidP="00F965A3">
      <w:r>
        <w:t xml:space="preserve">How to </w:t>
      </w:r>
      <w:r w:rsidR="00043B45">
        <w:t>e</w:t>
      </w:r>
      <w:r>
        <w:t xml:space="preserve">dit a SharePoint Task List </w:t>
      </w:r>
      <w:r w:rsidR="00043B45">
        <w:t>p</w:t>
      </w:r>
      <w:r>
        <w:t>roject</w:t>
      </w:r>
      <w:r w:rsidR="00043B45">
        <w:t>:</w:t>
      </w:r>
    </w:p>
    <w:p w14:paraId="4B676721" w14:textId="77777777" w:rsidR="00F965A3" w:rsidRDefault="00F965A3" w:rsidP="00396CE8">
      <w:pPr>
        <w:pStyle w:val="OrderedList1"/>
        <w:numPr>
          <w:ilvl w:val="0"/>
          <w:numId w:val="11"/>
        </w:numPr>
      </w:pPr>
      <w:r>
        <w:t xml:space="preserve">In the </w:t>
      </w:r>
      <w:r w:rsidRPr="004A419F">
        <w:rPr>
          <w:rStyle w:val="UIInteraction"/>
        </w:rPr>
        <w:t>Quick Launch</w:t>
      </w:r>
      <w:r>
        <w:t xml:space="preserve"> menu, click </w:t>
      </w:r>
      <w:r w:rsidRPr="004A419F">
        <w:rPr>
          <w:rStyle w:val="UIInteraction"/>
        </w:rPr>
        <w:t>Projects</w:t>
      </w:r>
      <w:r>
        <w:t xml:space="preserve">. </w:t>
      </w:r>
    </w:p>
    <w:p w14:paraId="20E13807" w14:textId="10AAEA1E" w:rsidR="00016BF3" w:rsidRDefault="00016BF3" w:rsidP="006F1ADD">
      <w:pPr>
        <w:pStyle w:val="OrderedList1"/>
        <w:numPr>
          <w:ilvl w:val="0"/>
          <w:numId w:val="0"/>
        </w:numPr>
      </w:pPr>
      <w:r>
        <w:t>Screen shot</w:t>
      </w:r>
    </w:p>
    <w:p w14:paraId="5D76F7E2" w14:textId="38107CD5" w:rsidR="00043B45" w:rsidRDefault="00043B45" w:rsidP="00A359DF">
      <w:pPr>
        <w:pStyle w:val="FigureCaption"/>
      </w:pPr>
      <w:r>
        <w:t>Editing a SharePoint Tasks List Project from the Project Center []</w:t>
      </w:r>
    </w:p>
    <w:p w14:paraId="4B676722" w14:textId="77777777" w:rsidR="00F965A3" w:rsidRDefault="00F965A3" w:rsidP="00F965A3">
      <w:pPr>
        <w:pStyle w:val="OrderedList1"/>
      </w:pPr>
      <w:r>
        <w:t xml:space="preserve">On the </w:t>
      </w:r>
      <w:r w:rsidRPr="004A419F">
        <w:rPr>
          <w:rStyle w:val="UIInteraction"/>
        </w:rPr>
        <w:t>Project Center</w:t>
      </w:r>
      <w:r>
        <w:t xml:space="preserve"> page, click on the name of the SharePoint Task List project. Notice that you are placed on the </w:t>
      </w:r>
      <w:r w:rsidRPr="00BE0F67">
        <w:rPr>
          <w:rStyle w:val="UIInteraction"/>
        </w:rPr>
        <w:t>Tasks</w:t>
      </w:r>
      <w:r>
        <w:t xml:space="preserve"> page and can immediately begin editing.</w:t>
      </w:r>
    </w:p>
    <w:p w14:paraId="4B676728" w14:textId="77777777" w:rsidR="00AC2794" w:rsidRDefault="00AC2794" w:rsidP="00E701E3">
      <w:pPr>
        <w:pStyle w:val="Heading1"/>
      </w:pPr>
      <w:r>
        <w:lastRenderedPageBreak/>
        <w:t>Setting up the Project Professional Connection to PWA</w:t>
      </w:r>
    </w:p>
    <w:p w14:paraId="4B676729" w14:textId="01B2521B" w:rsidR="00AC2794" w:rsidRDefault="00891CB0" w:rsidP="00AC2794">
      <w:r>
        <w:t xml:space="preserve">Project Pro can support </w:t>
      </w:r>
      <w:r w:rsidR="003A5AFA">
        <w:t>running in local computer mode</w:t>
      </w:r>
      <w:r w:rsidR="001B475D">
        <w:t xml:space="preserve"> or connected to Project Server</w:t>
      </w:r>
      <w:r w:rsidR="003A5AFA">
        <w:t xml:space="preserve"> mode. </w:t>
      </w:r>
      <w:r w:rsidR="001B475D">
        <w:t>Since we want to take advantage of connected mode for all functions in this book</w:t>
      </w:r>
      <w:r w:rsidR="003A5AFA">
        <w:t>, there is a one-time setup required.</w:t>
      </w:r>
    </w:p>
    <w:p w14:paraId="3AE117FA" w14:textId="77E1C30A" w:rsidR="00BE4B66" w:rsidRDefault="00BE4B66" w:rsidP="00AC2794">
      <w:r>
        <w:t xml:space="preserve">How to </w:t>
      </w:r>
      <w:r w:rsidR="00105FF8">
        <w:t>s</w:t>
      </w:r>
      <w:r>
        <w:t xml:space="preserve">et up the PWA </w:t>
      </w:r>
      <w:r w:rsidR="00105FF8">
        <w:t>a</w:t>
      </w:r>
      <w:r>
        <w:t>ccount</w:t>
      </w:r>
      <w:r w:rsidR="00503126">
        <w:t xml:space="preserve"> in Project Pro</w:t>
      </w:r>
      <w:r w:rsidR="00105FF8">
        <w:t>:</w:t>
      </w:r>
    </w:p>
    <w:p w14:paraId="3480D407" w14:textId="516B09D1" w:rsidR="00503126" w:rsidRDefault="001F152C" w:rsidP="00105FF8">
      <w:pPr>
        <w:pStyle w:val="OrderedList1"/>
        <w:numPr>
          <w:ilvl w:val="0"/>
          <w:numId w:val="42"/>
        </w:numPr>
      </w:pPr>
      <w:r>
        <w:t>Launch Project Pro</w:t>
      </w:r>
      <w:r w:rsidR="0064159D">
        <w:t>.</w:t>
      </w:r>
    </w:p>
    <w:p w14:paraId="5EF900BB" w14:textId="12647EB4" w:rsidR="007E5415" w:rsidRDefault="007E5415" w:rsidP="00396CE8">
      <w:pPr>
        <w:pStyle w:val="OrderedList1"/>
      </w:pPr>
      <w:r>
        <w:t xml:space="preserve">On the </w:t>
      </w:r>
      <w:r w:rsidRPr="007E5415">
        <w:rPr>
          <w:rStyle w:val="UIInteraction"/>
        </w:rPr>
        <w:t>File</w:t>
      </w:r>
      <w:r>
        <w:t xml:space="preserve"> tab, click </w:t>
      </w:r>
      <w:r w:rsidRPr="007E5415">
        <w:rPr>
          <w:rStyle w:val="UIInteraction"/>
        </w:rPr>
        <w:t>Info</w:t>
      </w:r>
      <w:r>
        <w:t xml:space="preserve"> and then click </w:t>
      </w:r>
      <w:r w:rsidRPr="007E5415">
        <w:rPr>
          <w:rStyle w:val="UIInteraction"/>
        </w:rPr>
        <w:t>Manage Accounts</w:t>
      </w:r>
      <w:r w:rsidR="0064159D" w:rsidRPr="0064159D">
        <w:t>.</w:t>
      </w:r>
    </w:p>
    <w:p w14:paraId="7D8E6523" w14:textId="345D88D2" w:rsidR="007E5415" w:rsidRPr="003765B7" w:rsidRDefault="00A725AB" w:rsidP="00396CE8">
      <w:pPr>
        <w:pStyle w:val="OrderedList1"/>
        <w:rPr>
          <w:rStyle w:val="UIInteraction"/>
          <w:b w:val="0"/>
          <w:bCs w:val="0"/>
        </w:rPr>
      </w:pPr>
      <w:r>
        <w:t xml:space="preserve">In the </w:t>
      </w:r>
      <w:r w:rsidRPr="00A725AB">
        <w:rPr>
          <w:rStyle w:val="UIInteraction"/>
        </w:rPr>
        <w:t>Project Web App Accounts</w:t>
      </w:r>
      <w:r>
        <w:t xml:space="preserve"> dialog box, click </w:t>
      </w:r>
      <w:r w:rsidRPr="00A725AB">
        <w:rPr>
          <w:rStyle w:val="UIInteraction"/>
        </w:rPr>
        <w:t>Add</w:t>
      </w:r>
      <w:r w:rsidR="0064159D" w:rsidRPr="0064159D">
        <w:t>.</w:t>
      </w:r>
    </w:p>
    <w:p w14:paraId="7C551430" w14:textId="3DA28E7D" w:rsidR="003765B7" w:rsidRDefault="003765B7" w:rsidP="003765B7">
      <w:r w:rsidRPr="003765B7">
        <w:t>Screen shot</w:t>
      </w:r>
    </w:p>
    <w:p w14:paraId="40416292" w14:textId="276F4897" w:rsidR="000434A8" w:rsidRDefault="000434A8" w:rsidP="000434A8">
      <w:pPr>
        <w:pStyle w:val="FigureCaption"/>
      </w:pPr>
      <w:r>
        <w:t>Project Web App Account Dialog Box []</w:t>
      </w:r>
    </w:p>
    <w:p w14:paraId="5544A046" w14:textId="0356BA6F" w:rsidR="00A725AB" w:rsidRDefault="00A725AB" w:rsidP="00396CE8">
      <w:pPr>
        <w:pStyle w:val="OrderedList1"/>
      </w:pPr>
      <w:r>
        <w:t xml:space="preserve">In the </w:t>
      </w:r>
      <w:r w:rsidRPr="00A725AB">
        <w:rPr>
          <w:rStyle w:val="UIInteraction"/>
        </w:rPr>
        <w:t>Account Properties</w:t>
      </w:r>
      <w:r>
        <w:t xml:space="preserve"> dialog box, type the </w:t>
      </w:r>
      <w:r w:rsidRPr="00A725AB">
        <w:rPr>
          <w:rStyle w:val="UIInteraction"/>
        </w:rPr>
        <w:t>Account</w:t>
      </w:r>
      <w:r>
        <w:t xml:space="preserve"> </w:t>
      </w:r>
      <w:r w:rsidRPr="00A725AB">
        <w:rPr>
          <w:rStyle w:val="UIInteraction"/>
        </w:rPr>
        <w:t>Name</w:t>
      </w:r>
      <w:r>
        <w:t xml:space="preserve"> and </w:t>
      </w:r>
      <w:r w:rsidRPr="00A725AB">
        <w:rPr>
          <w:rStyle w:val="UIInteraction"/>
        </w:rPr>
        <w:t>Project Server URL</w:t>
      </w:r>
      <w:r w:rsidR="0064159D" w:rsidRPr="0064159D">
        <w:t>.</w:t>
      </w:r>
    </w:p>
    <w:p w14:paraId="119DEEFC" w14:textId="313AD525" w:rsidR="007E5415" w:rsidRDefault="00477E5D" w:rsidP="00396CE8">
      <w:pPr>
        <w:pStyle w:val="OrderedList1"/>
      </w:pPr>
      <w:r>
        <w:t xml:space="preserve">If desired, click the checkbox to </w:t>
      </w:r>
      <w:r w:rsidRPr="00477E5D">
        <w:rPr>
          <w:rStyle w:val="UIInteraction"/>
        </w:rPr>
        <w:t>Set as Default Account</w:t>
      </w:r>
      <w:r w:rsidR="00032716">
        <w:t xml:space="preserve"> and then click </w:t>
      </w:r>
      <w:r w:rsidR="00032716" w:rsidRPr="00396CE8">
        <w:rPr>
          <w:rStyle w:val="UIInteraction"/>
        </w:rPr>
        <w:t>OK</w:t>
      </w:r>
      <w:r w:rsidR="0064159D" w:rsidRPr="0064159D">
        <w:t>.</w:t>
      </w:r>
    </w:p>
    <w:p w14:paraId="6C6AF6B1" w14:textId="390FB559" w:rsidR="00032716" w:rsidRPr="00F15854" w:rsidRDefault="00032716" w:rsidP="00396CE8">
      <w:pPr>
        <w:pStyle w:val="OrderedList1"/>
        <w:rPr>
          <w:rStyle w:val="UIInteraction"/>
          <w:b w:val="0"/>
          <w:bCs w:val="0"/>
        </w:rPr>
      </w:pPr>
      <w:r>
        <w:t xml:space="preserve">In the </w:t>
      </w:r>
      <w:r w:rsidRPr="00396CE8">
        <w:rPr>
          <w:rStyle w:val="UIInteraction"/>
        </w:rPr>
        <w:t>Project Web App Accounts</w:t>
      </w:r>
      <w:r>
        <w:t xml:space="preserve"> dialog box, click </w:t>
      </w:r>
      <w:r w:rsidRPr="00396CE8">
        <w:rPr>
          <w:rStyle w:val="UIInteraction"/>
        </w:rPr>
        <w:t>OK</w:t>
      </w:r>
      <w:r w:rsidR="0064159D" w:rsidRPr="0064159D">
        <w:t>.</w:t>
      </w:r>
    </w:p>
    <w:p w14:paraId="7D0F4816" w14:textId="77777777" w:rsidR="00F15854" w:rsidRPr="0088660B" w:rsidRDefault="00F15854" w:rsidP="00F15854">
      <w:pPr>
        <w:pStyle w:val="CalloutTip"/>
      </w:pPr>
      <w:r>
        <w:t xml:space="preserve">Laptop users may want to leave “choose an account” enabled in case you want to run in “computer” mode when not connected to your organization’s network. </w:t>
      </w:r>
    </w:p>
    <w:p w14:paraId="14E56A50" w14:textId="4A8E425F" w:rsidR="00396CE8" w:rsidRPr="00396CE8" w:rsidRDefault="00396CE8" w:rsidP="00396CE8">
      <w:pPr>
        <w:pStyle w:val="OrderedList1"/>
      </w:pPr>
      <w:r w:rsidRPr="00396CE8">
        <w:t>Restart Project Pro</w:t>
      </w:r>
      <w:r w:rsidR="00FD693B">
        <w:t>.</w:t>
      </w:r>
    </w:p>
    <w:p w14:paraId="402C3FBA" w14:textId="008B0A0F" w:rsidR="00396CE8" w:rsidRPr="00FD693B" w:rsidRDefault="00A42AFF" w:rsidP="00FD693B">
      <w:pPr>
        <w:pStyle w:val="OrderedList1"/>
      </w:pPr>
      <w:r w:rsidRPr="00FD693B">
        <w:t xml:space="preserve">In the </w:t>
      </w:r>
      <w:r w:rsidRPr="00E701E3">
        <w:rPr>
          <w:rStyle w:val="UIInteraction"/>
        </w:rPr>
        <w:t>Login</w:t>
      </w:r>
      <w:r w:rsidRPr="00FD693B">
        <w:t xml:space="preserve"> dialog box, ensure the newly created account name is selected as the </w:t>
      </w:r>
      <w:r w:rsidRPr="00E701E3">
        <w:rPr>
          <w:rStyle w:val="UIInteraction"/>
        </w:rPr>
        <w:t>Profile</w:t>
      </w:r>
      <w:r w:rsidRPr="00FD693B">
        <w:t xml:space="preserve"> and click </w:t>
      </w:r>
      <w:r w:rsidRPr="00E701E3">
        <w:rPr>
          <w:rStyle w:val="UIInteraction"/>
        </w:rPr>
        <w:t>OK</w:t>
      </w:r>
      <w:r w:rsidR="00FD693B">
        <w:t>.</w:t>
      </w:r>
    </w:p>
    <w:p w14:paraId="335C5ECA" w14:textId="1FE4846D" w:rsidR="00DC7B5B" w:rsidRPr="006952C2" w:rsidRDefault="00DC7B5B" w:rsidP="006952C2">
      <w:pPr>
        <w:pStyle w:val="OrderedList1"/>
      </w:pPr>
      <w:r w:rsidRPr="006952C2">
        <w:t>If required, you will be prompted for a login and password to Project Server</w:t>
      </w:r>
      <w:r w:rsidR="006952C2">
        <w:t>.</w:t>
      </w:r>
    </w:p>
    <w:p w14:paraId="79AD4CB6" w14:textId="1CB902B2" w:rsidR="00DC7B5B" w:rsidRPr="006952C2" w:rsidRDefault="00DC7B5B" w:rsidP="006952C2">
      <w:pPr>
        <w:pStyle w:val="OrderedList1"/>
      </w:pPr>
      <w:r w:rsidRPr="006952C2">
        <w:t>You are now ready to use Project Pro connected to PWA</w:t>
      </w:r>
      <w:r w:rsidR="006952C2">
        <w:t>.</w:t>
      </w:r>
    </w:p>
    <w:p w14:paraId="4B67672A" w14:textId="77777777" w:rsidR="00BF548A" w:rsidRPr="0088660B" w:rsidRDefault="00BF548A" w:rsidP="00DF148A">
      <w:pPr>
        <w:pStyle w:val="CalloutNote"/>
      </w:pPr>
      <w:r>
        <w:lastRenderedPageBreak/>
        <w:t xml:space="preserve">Project Pro supports multiple connections to different PWA instances. For organizations with strict security requirements between divisions, this could be a useful feature.  </w:t>
      </w:r>
    </w:p>
    <w:p w14:paraId="4B67672C" w14:textId="77777777" w:rsidR="00425FD3" w:rsidRDefault="00425FD3" w:rsidP="00E701E3">
      <w:pPr>
        <w:pStyle w:val="Heading1"/>
      </w:pPr>
      <w:r>
        <w:lastRenderedPageBreak/>
        <w:t>Differences Between Scheduling in PWA and Project Professional</w:t>
      </w:r>
    </w:p>
    <w:p w14:paraId="4B67672D" w14:textId="2B0449CD" w:rsidR="005C0804" w:rsidRDefault="00127454" w:rsidP="00425FD3">
      <w:r>
        <w:t xml:space="preserve">PWA scheduling is kind of like running Project Pro “light” as the </w:t>
      </w:r>
      <w:r w:rsidR="008C7B2B">
        <w:t xml:space="preserve">PWA </w:t>
      </w:r>
      <w:r>
        <w:t xml:space="preserve">features represent a subset of </w:t>
      </w:r>
      <w:r w:rsidR="008C7B2B">
        <w:t xml:space="preserve">the </w:t>
      </w:r>
      <w:r>
        <w:t xml:space="preserve">features available in Project Professional. </w:t>
      </w:r>
      <w:r w:rsidR="00EC05B6">
        <w:t xml:space="preserve">Task creation, task management and simple resource assignments are well suited for PWA scheduling. It provides a very fast and efficient method of making changes. </w:t>
      </w:r>
      <w:r w:rsidR="001F7BA2">
        <w:t xml:space="preserve">However, PWA scheduling lacks the full </w:t>
      </w:r>
      <w:r w:rsidR="001E015E">
        <w:t>functionality</w:t>
      </w:r>
      <w:r w:rsidR="001F7BA2">
        <w:t xml:space="preserve"> of Project Pro and is not suited for very detailed s</w:t>
      </w:r>
      <w:r w:rsidR="007178D3">
        <w:t xml:space="preserve">chedule functions such as advanced </w:t>
      </w:r>
      <w:r w:rsidR="004309DF">
        <w:t xml:space="preserve">task and resource configuration, </w:t>
      </w:r>
      <w:r w:rsidR="007178D3">
        <w:t xml:space="preserve">configuring personalized views, </w:t>
      </w:r>
      <w:r w:rsidR="004309DF">
        <w:t xml:space="preserve">and running advanced schedule analysis features </w:t>
      </w:r>
      <w:r w:rsidR="008C7B2B">
        <w:t>(</w:t>
      </w:r>
      <w:r w:rsidR="004309DF">
        <w:t>including task inspector, leveling, and team planner view</w:t>
      </w:r>
      <w:r w:rsidR="008C7B2B">
        <w:t>)</w:t>
      </w:r>
      <w:r w:rsidR="004309DF">
        <w:t xml:space="preserve">. </w:t>
      </w:r>
    </w:p>
    <w:p w14:paraId="6C18810D" w14:textId="105DD876" w:rsidR="004935B6" w:rsidRDefault="004935B6" w:rsidP="004935B6">
      <w:pPr>
        <w:pStyle w:val="CalloutNote"/>
      </w:pPr>
      <w:r>
        <w:t xml:space="preserve">There is a cost savings to an organization in providing PWA scheduling features only instead of also providing Project Pro. </w:t>
      </w:r>
    </w:p>
    <w:p w14:paraId="4B67672F" w14:textId="77777777" w:rsidR="00093943" w:rsidRDefault="00757177" w:rsidP="00E701E3">
      <w:pPr>
        <w:pStyle w:val="Heading1"/>
      </w:pPr>
      <w:r>
        <w:lastRenderedPageBreak/>
        <w:t xml:space="preserve">Creating New </w:t>
      </w:r>
      <w:r w:rsidR="00157DE3">
        <w:t>Projects</w:t>
      </w:r>
      <w:r>
        <w:t xml:space="preserve"> in PWA</w:t>
      </w:r>
    </w:p>
    <w:p w14:paraId="4B676730" w14:textId="5F848E7E" w:rsidR="001E015E" w:rsidRDefault="00157DE3" w:rsidP="00093943">
      <w:r>
        <w:t xml:space="preserve">Creating projects in PWA is simply a matter of choosing what you need from a </w:t>
      </w:r>
      <w:r w:rsidR="000E2A7D">
        <w:t>dropdown</w:t>
      </w:r>
      <w:r>
        <w:t xml:space="preserve"> list. This approach provides </w:t>
      </w:r>
      <w:r w:rsidR="00235D5C">
        <w:t xml:space="preserve">two project options – enterprise </w:t>
      </w:r>
      <w:r w:rsidR="00A418A1">
        <w:t xml:space="preserve">projects or </w:t>
      </w:r>
      <w:r w:rsidR="0072270C">
        <w:t>S</w:t>
      </w:r>
      <w:r w:rsidR="00A418A1">
        <w:t>hare</w:t>
      </w:r>
      <w:r w:rsidR="0072270C">
        <w:t>P</w:t>
      </w:r>
      <w:r w:rsidR="00A418A1">
        <w:t>oint task</w:t>
      </w:r>
      <w:r w:rsidR="00235D5C">
        <w:t xml:space="preserve"> list projects</w:t>
      </w:r>
      <w:r w:rsidR="0039082B">
        <w:t xml:space="preserve"> </w:t>
      </w:r>
      <w:r w:rsidR="00BF7EF1">
        <w:t xml:space="preserve">(see </w:t>
      </w:r>
      <w:r w:rsidR="00BF7EF1" w:rsidRPr="00E701E3">
        <w:rPr>
          <w:rStyle w:val="Cross-Reference"/>
        </w:rPr>
        <w:t>Creating a SharePoint Tasks Lists Project</w:t>
      </w:r>
      <w:r w:rsidR="00235D5C">
        <w:t xml:space="preserve">In a new </w:t>
      </w:r>
      <w:r w:rsidR="00DD4723">
        <w:t>install of Project Server</w:t>
      </w:r>
      <w:r w:rsidR="00235D5C">
        <w:t xml:space="preserve">, these project types do not contain any default data. </w:t>
      </w:r>
      <w:r w:rsidR="004B0D93">
        <w:t xml:space="preserve">Most organizations recommend starting projects in PWA because organizational standard fields and options are displayed immediately. </w:t>
      </w:r>
      <w:r w:rsidR="00A418A1">
        <w:t xml:space="preserve">This could also be a good choice when a project management process is being modeled. </w:t>
      </w:r>
    </w:p>
    <w:p w14:paraId="4B676731" w14:textId="77777777" w:rsidR="002F21D2" w:rsidRPr="00425F3E" w:rsidRDefault="002F21D2" w:rsidP="002F21D2">
      <w:pPr>
        <w:pStyle w:val="CalloutNote"/>
      </w:pPr>
      <w:r>
        <w:t>The list of projects is configured by each organization and may include a combination of Enterprise and SharePoint Tasks List projects. The li</w:t>
      </w:r>
      <w:r w:rsidR="00BF5978">
        <w:t xml:space="preserve">st </w:t>
      </w:r>
      <w:r>
        <w:t xml:space="preserve">typically spills over into a pop-up sublist. Schedule templates and </w:t>
      </w:r>
      <w:r w:rsidR="00BF5978">
        <w:t xml:space="preserve">custom pages that are displayed after selecting a project type </w:t>
      </w:r>
      <w:r>
        <w:t>are configured by each organization.</w:t>
      </w:r>
    </w:p>
    <w:p w14:paraId="4B676732" w14:textId="5754492E" w:rsidR="00093943" w:rsidRDefault="00DD4723" w:rsidP="00093943">
      <w:r>
        <w:t>How to Create a New Enterprise Project in PWA</w:t>
      </w:r>
    </w:p>
    <w:p w14:paraId="7DF86D39" w14:textId="77777777" w:rsidR="00DD4723" w:rsidRDefault="00DD4723" w:rsidP="00DD4723">
      <w:pPr>
        <w:pStyle w:val="OrderedList1"/>
        <w:numPr>
          <w:ilvl w:val="0"/>
          <w:numId w:val="18"/>
        </w:numPr>
      </w:pPr>
      <w:r>
        <w:t xml:space="preserve">In the </w:t>
      </w:r>
      <w:r w:rsidRPr="004A419F">
        <w:rPr>
          <w:rStyle w:val="UIInteraction"/>
        </w:rPr>
        <w:t>Quick Launch</w:t>
      </w:r>
      <w:r>
        <w:t xml:space="preserve"> menu, click </w:t>
      </w:r>
      <w:r w:rsidRPr="004A419F">
        <w:rPr>
          <w:rStyle w:val="UIInteraction"/>
        </w:rPr>
        <w:t>Projects</w:t>
      </w:r>
      <w:r>
        <w:t xml:space="preserve">. </w:t>
      </w:r>
    </w:p>
    <w:p w14:paraId="3E831C44" w14:textId="55D823EC" w:rsidR="00DD4723" w:rsidRDefault="00DD4723" w:rsidP="00DD4723">
      <w:pPr>
        <w:pStyle w:val="OrderedList1"/>
        <w:numPr>
          <w:ilvl w:val="0"/>
          <w:numId w:val="9"/>
        </w:numPr>
      </w:pPr>
      <w:r>
        <w:t xml:space="preserve">On the </w:t>
      </w:r>
      <w:r w:rsidRPr="000D1E18">
        <w:rPr>
          <w:rStyle w:val="UIInteraction"/>
        </w:rPr>
        <w:t>Projects</w:t>
      </w:r>
      <w:r>
        <w:t xml:space="preserve"> tab, in the </w:t>
      </w:r>
      <w:r w:rsidRPr="000D1E18">
        <w:rPr>
          <w:rStyle w:val="UIInteraction"/>
        </w:rPr>
        <w:t>Project</w:t>
      </w:r>
      <w:r>
        <w:t xml:space="preserve"> group, click the </w:t>
      </w:r>
      <w:r w:rsidRPr="000D1E18">
        <w:rPr>
          <w:rStyle w:val="UIInteraction"/>
        </w:rPr>
        <w:t>New</w:t>
      </w:r>
      <w:r>
        <w:t xml:space="preserve"> dropdown and then click </w:t>
      </w:r>
      <w:r>
        <w:rPr>
          <w:rStyle w:val="UIInteraction"/>
        </w:rPr>
        <w:t>Enterprise Project</w:t>
      </w:r>
      <w:r>
        <w:t xml:space="preserve">. </w:t>
      </w:r>
    </w:p>
    <w:p w14:paraId="1829D3F0" w14:textId="7B31A092" w:rsidR="00DD4723" w:rsidRDefault="00DD4723" w:rsidP="00DD4723">
      <w:pPr>
        <w:pStyle w:val="OrderedList1"/>
        <w:numPr>
          <w:ilvl w:val="0"/>
          <w:numId w:val="9"/>
        </w:numPr>
      </w:pPr>
      <w:r>
        <w:t xml:space="preserve">On the </w:t>
      </w:r>
      <w:r w:rsidRPr="00DD4723">
        <w:rPr>
          <w:rStyle w:val="UIInteraction"/>
        </w:rPr>
        <w:t>Project Details</w:t>
      </w:r>
      <w:r>
        <w:t xml:space="preserve"> page, </w:t>
      </w:r>
      <w:r w:rsidR="00C41635">
        <w:t xml:space="preserve">fill in the </w:t>
      </w:r>
      <w:r w:rsidR="00F70E5B">
        <w:t xml:space="preserve">desired </w:t>
      </w:r>
      <w:r w:rsidR="00C41635">
        <w:t>fields of information</w:t>
      </w:r>
      <w:r w:rsidR="00F70E5B">
        <w:t xml:space="preserve">. </w:t>
      </w:r>
    </w:p>
    <w:p w14:paraId="7DFA762C" w14:textId="6A3F4C24" w:rsidR="000661D1" w:rsidRDefault="000661D1" w:rsidP="000661D1">
      <w:pPr>
        <w:pStyle w:val="CalloutNote"/>
      </w:pPr>
      <w:r>
        <w:t xml:space="preserve">The Project Details page contains fields that are important for reporting in PWA. The list of fields will vary based on the configuration by your administrator. </w:t>
      </w:r>
    </w:p>
    <w:p w14:paraId="69BA2EE1" w14:textId="41C6FA44" w:rsidR="002558D0" w:rsidRDefault="002558D0" w:rsidP="002558D0">
      <w:pPr>
        <w:pStyle w:val="OrderedList1"/>
        <w:numPr>
          <w:ilvl w:val="0"/>
          <w:numId w:val="0"/>
        </w:numPr>
        <w:ind w:left="360"/>
      </w:pPr>
      <w:r>
        <w:t>Screen shot</w:t>
      </w:r>
    </w:p>
    <w:p w14:paraId="0DDE0411" w14:textId="194EA604" w:rsidR="00B903C3" w:rsidRDefault="00B903C3" w:rsidP="00B903C3">
      <w:pPr>
        <w:pStyle w:val="FigureCaption"/>
      </w:pPr>
      <w:r>
        <w:t>Project Details Page for an Enterprise Project []</w:t>
      </w:r>
    </w:p>
    <w:p w14:paraId="33CDDA04" w14:textId="50EED792" w:rsidR="00F70E5B" w:rsidRDefault="00F70E5B" w:rsidP="00F70E5B">
      <w:pPr>
        <w:pStyle w:val="CalloutTip"/>
      </w:pPr>
      <w:r>
        <w:t xml:space="preserve">A field with an asterisk symbol must be filled in before you can save the changes to the page. </w:t>
      </w:r>
    </w:p>
    <w:p w14:paraId="5892FDE3" w14:textId="4DEFCEDC" w:rsidR="00F70E5B" w:rsidRDefault="00B11044" w:rsidP="00DD4723">
      <w:pPr>
        <w:pStyle w:val="OrderedList1"/>
        <w:numPr>
          <w:ilvl w:val="0"/>
          <w:numId w:val="9"/>
        </w:numPr>
      </w:pPr>
      <w:r>
        <w:lastRenderedPageBreak/>
        <w:t xml:space="preserve">On the </w:t>
      </w:r>
      <w:r w:rsidRPr="00B11044">
        <w:rPr>
          <w:rStyle w:val="UIInteraction"/>
        </w:rPr>
        <w:t>Project</w:t>
      </w:r>
      <w:r>
        <w:t xml:space="preserve"> tab, in the </w:t>
      </w:r>
      <w:r w:rsidRPr="00B11044">
        <w:rPr>
          <w:rStyle w:val="UIInteraction"/>
        </w:rPr>
        <w:t>Project</w:t>
      </w:r>
      <w:r>
        <w:t xml:space="preserve"> group, click </w:t>
      </w:r>
      <w:r w:rsidRPr="00B11044">
        <w:rPr>
          <w:rStyle w:val="UIInteraction"/>
        </w:rPr>
        <w:t>Save</w:t>
      </w:r>
      <w:r>
        <w:t xml:space="preserve">. Notice the processing message on the upper right side of the window. You should wait until the Save is complete before performing another action. </w:t>
      </w:r>
    </w:p>
    <w:p w14:paraId="1A22E1FB" w14:textId="11113255" w:rsidR="00F70E5B" w:rsidRDefault="00004CFE" w:rsidP="00DD4723">
      <w:pPr>
        <w:pStyle w:val="OrderedList1"/>
        <w:numPr>
          <w:ilvl w:val="0"/>
          <w:numId w:val="9"/>
        </w:numPr>
      </w:pPr>
      <w:r>
        <w:t xml:space="preserve">On the </w:t>
      </w:r>
      <w:r w:rsidRPr="00B11044">
        <w:rPr>
          <w:rStyle w:val="UIInteraction"/>
        </w:rPr>
        <w:t>Project</w:t>
      </w:r>
      <w:r>
        <w:t xml:space="preserve"> tab, in the </w:t>
      </w:r>
      <w:r w:rsidRPr="00B11044">
        <w:rPr>
          <w:rStyle w:val="UIInteraction"/>
        </w:rPr>
        <w:t>Project</w:t>
      </w:r>
      <w:r>
        <w:t xml:space="preserve"> group, click </w:t>
      </w:r>
      <w:r>
        <w:rPr>
          <w:rStyle w:val="UIInteraction"/>
        </w:rPr>
        <w:t>Close</w:t>
      </w:r>
      <w:r>
        <w:t>.</w:t>
      </w:r>
    </w:p>
    <w:p w14:paraId="0D54E6BE" w14:textId="773EDE03" w:rsidR="00F70E5B" w:rsidRDefault="00004CFE" w:rsidP="00DD4723">
      <w:pPr>
        <w:pStyle w:val="OrderedList1"/>
        <w:numPr>
          <w:ilvl w:val="0"/>
          <w:numId w:val="9"/>
        </w:numPr>
      </w:pPr>
      <w:r>
        <w:t xml:space="preserve">In the </w:t>
      </w:r>
      <w:r w:rsidRPr="00004CFE">
        <w:rPr>
          <w:rStyle w:val="UIInteraction"/>
        </w:rPr>
        <w:t>Check In</w:t>
      </w:r>
      <w:r>
        <w:t xml:space="preserve"> dialog box, ensure </w:t>
      </w:r>
      <w:r w:rsidRPr="00004CFE">
        <w:rPr>
          <w:rStyle w:val="UIInteraction"/>
        </w:rPr>
        <w:t>Check it in</w:t>
      </w:r>
      <w:r>
        <w:t xml:space="preserve"> is selected and click </w:t>
      </w:r>
      <w:r w:rsidRPr="00004CFE">
        <w:rPr>
          <w:rStyle w:val="UIInteraction"/>
        </w:rPr>
        <w:t>OK</w:t>
      </w:r>
      <w:r>
        <w:t xml:space="preserve">. </w:t>
      </w:r>
      <w:r w:rsidR="00B26BDD">
        <w:t>Notice you have been returned to the Project Center and your project is listed</w:t>
      </w:r>
      <w:r w:rsidR="009950FE">
        <w:t xml:space="preserve">. </w:t>
      </w:r>
    </w:p>
    <w:p w14:paraId="4B676733" w14:textId="7B5B6D1C" w:rsidR="00093943" w:rsidRDefault="00757177" w:rsidP="00E701E3">
      <w:pPr>
        <w:pStyle w:val="Heading1"/>
      </w:pPr>
      <w:r>
        <w:lastRenderedPageBreak/>
        <w:t xml:space="preserve">Checking Out and Checking </w:t>
      </w:r>
      <w:r w:rsidR="00A2490D">
        <w:t>I</w:t>
      </w:r>
      <w:r>
        <w:t xml:space="preserve">n </w:t>
      </w:r>
      <w:r w:rsidR="008B0F1A">
        <w:t>Projects</w:t>
      </w:r>
      <w:r>
        <w:t xml:space="preserve"> in PWA</w:t>
      </w:r>
    </w:p>
    <w:p w14:paraId="4B676734" w14:textId="7D75B63E" w:rsidR="00093943" w:rsidRDefault="008B0F1A" w:rsidP="00093943">
      <w:r>
        <w:t xml:space="preserve">Only the owner of </w:t>
      </w:r>
      <w:r w:rsidR="00655E09">
        <w:t xml:space="preserve">a </w:t>
      </w:r>
      <w:r>
        <w:t xml:space="preserve">project can check it out in PWA and make changes to it. Team members can view read-only project details via the Project Center unless blocked by the administrator. </w:t>
      </w:r>
    </w:p>
    <w:p w14:paraId="4B676735" w14:textId="77777777" w:rsidR="00E9718C" w:rsidRDefault="00E9718C" w:rsidP="00093943">
      <w:r>
        <w:t xml:space="preserve">Hyperlinking on the project name and then choosing Edit on any of the project pages is how you check out the </w:t>
      </w:r>
      <w:r w:rsidR="004A419F">
        <w:t xml:space="preserve">enterprise </w:t>
      </w:r>
      <w:r>
        <w:t xml:space="preserve">project in PWA. Choose Close on any of the pages to check in the project in PWA. </w:t>
      </w:r>
    </w:p>
    <w:p w14:paraId="4B676736" w14:textId="694B30D5" w:rsidR="004A419F" w:rsidRDefault="004A419F" w:rsidP="00093943">
      <w:r>
        <w:t xml:space="preserve">How to </w:t>
      </w:r>
      <w:r w:rsidR="007A26E8">
        <w:t>c</w:t>
      </w:r>
      <w:r>
        <w:t xml:space="preserve">heck </w:t>
      </w:r>
      <w:r w:rsidR="007A26E8">
        <w:t>o</w:t>
      </w:r>
      <w:r>
        <w:t xml:space="preserve">ut and </w:t>
      </w:r>
      <w:r w:rsidR="007A26E8">
        <w:t>c</w:t>
      </w:r>
      <w:r>
        <w:t xml:space="preserve">heck </w:t>
      </w:r>
      <w:r w:rsidR="005E0382">
        <w:t xml:space="preserve">in </w:t>
      </w:r>
      <w:r>
        <w:t xml:space="preserve">an </w:t>
      </w:r>
      <w:r w:rsidR="007A26E8">
        <w:t>e</w:t>
      </w:r>
      <w:r>
        <w:t xml:space="preserve">nterprise </w:t>
      </w:r>
      <w:r w:rsidR="007A26E8">
        <w:t>p</w:t>
      </w:r>
      <w:r>
        <w:t>roject</w:t>
      </w:r>
      <w:r w:rsidR="007A26E8">
        <w:t>:</w:t>
      </w:r>
    </w:p>
    <w:p w14:paraId="4B676737" w14:textId="77777777" w:rsidR="004A419F" w:rsidRDefault="004A419F" w:rsidP="00F70E5B">
      <w:pPr>
        <w:pStyle w:val="OrderedList1"/>
        <w:numPr>
          <w:ilvl w:val="0"/>
          <w:numId w:val="19"/>
        </w:numPr>
      </w:pPr>
      <w:r>
        <w:t xml:space="preserve">In the </w:t>
      </w:r>
      <w:r w:rsidRPr="004A419F">
        <w:rPr>
          <w:rStyle w:val="UIInteraction"/>
        </w:rPr>
        <w:t>Quick Launch</w:t>
      </w:r>
      <w:r>
        <w:t xml:space="preserve"> menu, click </w:t>
      </w:r>
      <w:r w:rsidRPr="004A419F">
        <w:rPr>
          <w:rStyle w:val="UIInteraction"/>
        </w:rPr>
        <w:t>Projects</w:t>
      </w:r>
      <w:r>
        <w:t xml:space="preserve">. </w:t>
      </w:r>
    </w:p>
    <w:p w14:paraId="4B676738" w14:textId="77777777" w:rsidR="004A419F" w:rsidRDefault="004A419F" w:rsidP="004A419F">
      <w:pPr>
        <w:pStyle w:val="OrderedList1"/>
      </w:pPr>
      <w:r>
        <w:t xml:space="preserve">On the </w:t>
      </w:r>
      <w:r w:rsidRPr="004A419F">
        <w:rPr>
          <w:rStyle w:val="UIInteraction"/>
        </w:rPr>
        <w:t>Project Center</w:t>
      </w:r>
      <w:r>
        <w:t xml:space="preserve"> page, click on the name of the enterprise project. </w:t>
      </w:r>
    </w:p>
    <w:p w14:paraId="4B676739" w14:textId="77777777" w:rsidR="004A419F" w:rsidRDefault="004A419F" w:rsidP="004A419F">
      <w:pPr>
        <w:pStyle w:val="OrderedList1"/>
      </w:pPr>
      <w:r>
        <w:t xml:space="preserve">In the Quick Launch menu for the selected project, click </w:t>
      </w:r>
      <w:r w:rsidRPr="004A419F">
        <w:rPr>
          <w:rStyle w:val="UIInteraction"/>
        </w:rPr>
        <w:t>Schedule</w:t>
      </w:r>
      <w:r>
        <w:t xml:space="preserve">. </w:t>
      </w:r>
    </w:p>
    <w:p w14:paraId="66B79190" w14:textId="76F4860D" w:rsidR="00E044BA" w:rsidRDefault="00E044BA" w:rsidP="00E044BA">
      <w:pPr>
        <w:pStyle w:val="OrderedList1"/>
        <w:numPr>
          <w:ilvl w:val="0"/>
          <w:numId w:val="0"/>
        </w:numPr>
        <w:ind w:left="360"/>
      </w:pPr>
      <w:r>
        <w:t>Screen shot</w:t>
      </w:r>
    </w:p>
    <w:p w14:paraId="61596B29" w14:textId="3E70DEA2" w:rsidR="00134E9F" w:rsidRDefault="00134E9F" w:rsidP="000D61E4">
      <w:pPr>
        <w:pStyle w:val="FigureCaption"/>
      </w:pPr>
      <w:r>
        <w:t>Project Group on the Task Tab []</w:t>
      </w:r>
    </w:p>
    <w:p w14:paraId="4B67673A" w14:textId="76600DA7" w:rsidR="004A419F" w:rsidRDefault="004A419F" w:rsidP="004A419F">
      <w:pPr>
        <w:pStyle w:val="OrderedList1"/>
      </w:pPr>
      <w:r>
        <w:t xml:space="preserve">On the </w:t>
      </w:r>
      <w:r w:rsidRPr="004A419F">
        <w:rPr>
          <w:rStyle w:val="UIInteraction"/>
        </w:rPr>
        <w:t>Task</w:t>
      </w:r>
      <w:r>
        <w:t xml:space="preserve"> </w:t>
      </w:r>
      <w:r w:rsidR="007363EE">
        <w:t>tab</w:t>
      </w:r>
      <w:r>
        <w:t xml:space="preserve">, in the </w:t>
      </w:r>
      <w:r w:rsidRPr="004A419F">
        <w:rPr>
          <w:rStyle w:val="UIInteraction"/>
        </w:rPr>
        <w:t>Project</w:t>
      </w:r>
      <w:r>
        <w:t xml:space="preserve"> group, click </w:t>
      </w:r>
      <w:r w:rsidRPr="004A419F">
        <w:rPr>
          <w:rStyle w:val="UIInteraction"/>
        </w:rPr>
        <w:t>Edit</w:t>
      </w:r>
      <w:r>
        <w:t xml:space="preserve"> and then click </w:t>
      </w:r>
      <w:r w:rsidRPr="004A419F">
        <w:rPr>
          <w:rStyle w:val="UIInteraction"/>
        </w:rPr>
        <w:t>In Browser</w:t>
      </w:r>
      <w:r>
        <w:t xml:space="preserve">. </w:t>
      </w:r>
    </w:p>
    <w:p w14:paraId="7422859E" w14:textId="773B9134" w:rsidR="00F445BF" w:rsidRDefault="00F445BF" w:rsidP="00F445BF">
      <w:pPr>
        <w:pStyle w:val="CalloutTip"/>
      </w:pPr>
      <w:r>
        <w:t xml:space="preserve">The status line provides a reminder to you if the project is currently checked out or not. </w:t>
      </w:r>
    </w:p>
    <w:p w14:paraId="4B67673D" w14:textId="7CE7F5E3" w:rsidR="00C1230F" w:rsidRPr="00425F3E" w:rsidRDefault="00C1230F" w:rsidP="00C1230F">
      <w:pPr>
        <w:pStyle w:val="CalloutNote"/>
      </w:pPr>
      <w:r>
        <w:t>For projects that are open, each link on the top left side of the quick launch is a page available to that project. Notice that the Schedule is also listed as a page.</w:t>
      </w:r>
      <w:r w:rsidR="005C016F">
        <w:t xml:space="preserve"> Pages are turned on or off at the discretion of the administrator for each </w:t>
      </w:r>
      <w:r w:rsidR="00E64F19">
        <w:t>type of project.</w:t>
      </w:r>
    </w:p>
    <w:p w14:paraId="4B67673F" w14:textId="69D0F734" w:rsidR="00E732A6" w:rsidRDefault="00E732A6" w:rsidP="00E732A6">
      <w:pPr>
        <w:pStyle w:val="CalloutWarning"/>
      </w:pPr>
      <w:r>
        <w:lastRenderedPageBreak/>
        <w:t xml:space="preserve">Warning – Clicking the back button on the browser will navigate to the Project Center but will not check in the project. Click on the name of the project to hyperlink back to the checked out project and click </w:t>
      </w:r>
      <w:r w:rsidRPr="00E701E3">
        <w:rPr>
          <w:rStyle w:val="UIInteraction"/>
        </w:rPr>
        <w:t>Close</w:t>
      </w:r>
      <w:r>
        <w:t xml:space="preserve"> to check it in.</w:t>
      </w:r>
    </w:p>
    <w:p w14:paraId="4B676741" w14:textId="10A87BE8" w:rsidR="00757177" w:rsidRDefault="00757177" w:rsidP="00E701E3">
      <w:pPr>
        <w:pStyle w:val="Heading1"/>
      </w:pPr>
      <w:r>
        <w:lastRenderedPageBreak/>
        <w:t xml:space="preserve">Checking Out and Checking </w:t>
      </w:r>
      <w:r w:rsidR="00AA44B1">
        <w:t>I</w:t>
      </w:r>
      <w:r>
        <w:t>n Schedules in Project Professional</w:t>
      </w:r>
    </w:p>
    <w:p w14:paraId="4B676742" w14:textId="43A54C96" w:rsidR="00757177" w:rsidRDefault="003A0B0D" w:rsidP="00757177">
      <w:r>
        <w:t>Like PWA, o</w:t>
      </w:r>
      <w:r w:rsidR="008B0F1A">
        <w:t xml:space="preserve">nly the owner of </w:t>
      </w:r>
      <w:r>
        <w:t xml:space="preserve">a </w:t>
      </w:r>
      <w:r w:rsidR="008B0F1A">
        <w:t xml:space="preserve">project can check it out in </w:t>
      </w:r>
      <w:r w:rsidR="007F09C0">
        <w:t>Project Pro</w:t>
      </w:r>
      <w:r w:rsidR="008B0F1A">
        <w:t xml:space="preserve"> and make changes to it. </w:t>
      </w:r>
      <w:r w:rsidR="007F09C0">
        <w:t xml:space="preserve">You should use Project Pro </w:t>
      </w:r>
      <w:r w:rsidR="007568C9">
        <w:t>when detailed and advanced scheduling functions are required. Team members typically do not have access to the schedule in Project Pro</w:t>
      </w:r>
      <w:r w:rsidR="00E04772">
        <w:t>.</w:t>
      </w:r>
    </w:p>
    <w:p w14:paraId="4B676743" w14:textId="0E18D985" w:rsidR="00E90EA4" w:rsidRDefault="005E0382" w:rsidP="00757177">
      <w:r>
        <w:t xml:space="preserve">Opening the project </w:t>
      </w:r>
      <w:r w:rsidR="00CE3485">
        <w:t xml:space="preserve">in Project Pro </w:t>
      </w:r>
      <w:r>
        <w:t xml:space="preserve">gives you the ability to </w:t>
      </w:r>
      <w:r w:rsidR="00C15ADE">
        <w:t>check</w:t>
      </w:r>
      <w:r w:rsidR="007555A2">
        <w:t xml:space="preserve"> it out and closing the project </w:t>
      </w:r>
      <w:r>
        <w:t xml:space="preserve">gives you the option to check it back in. </w:t>
      </w:r>
    </w:p>
    <w:p w14:paraId="783CEB6A" w14:textId="51D62DF2" w:rsidR="000C706B" w:rsidRDefault="000C706B" w:rsidP="00757177">
      <w:r>
        <w:t xml:space="preserve">To </w:t>
      </w:r>
      <w:r w:rsidR="005B478A">
        <w:t>c</w:t>
      </w:r>
      <w:r>
        <w:t xml:space="preserve">heck </w:t>
      </w:r>
      <w:r w:rsidR="005B478A">
        <w:t>o</w:t>
      </w:r>
      <w:r>
        <w:t xml:space="preserve">ut a </w:t>
      </w:r>
      <w:r w:rsidR="005B478A">
        <w:t>s</w:t>
      </w:r>
      <w:r>
        <w:t>chedule in Project Pro</w:t>
      </w:r>
      <w:r w:rsidR="005B478A">
        <w:t>:</w:t>
      </w:r>
    </w:p>
    <w:p w14:paraId="2FBF68DA" w14:textId="44360ED7" w:rsidR="00E96DE5" w:rsidRDefault="001855DB" w:rsidP="001855DB">
      <w:pPr>
        <w:pStyle w:val="OrderedList1"/>
        <w:numPr>
          <w:ilvl w:val="0"/>
          <w:numId w:val="23"/>
        </w:numPr>
      </w:pPr>
      <w:r>
        <w:t>Launch Project Pro</w:t>
      </w:r>
      <w:r w:rsidR="00982CA4">
        <w:t>.</w:t>
      </w:r>
      <w:r w:rsidR="003824A7">
        <w:t xml:space="preserve"> </w:t>
      </w:r>
    </w:p>
    <w:p w14:paraId="553A36DF" w14:textId="44108442" w:rsidR="003824A7" w:rsidRDefault="003824A7" w:rsidP="001855DB">
      <w:pPr>
        <w:pStyle w:val="OrderedList1"/>
        <w:numPr>
          <w:ilvl w:val="0"/>
          <w:numId w:val="23"/>
        </w:numPr>
      </w:pPr>
      <w:r>
        <w:t xml:space="preserve">On the </w:t>
      </w:r>
      <w:r w:rsidRPr="003824A7">
        <w:rPr>
          <w:rStyle w:val="UIInteraction"/>
        </w:rPr>
        <w:t>File</w:t>
      </w:r>
      <w:r>
        <w:t xml:space="preserve"> tab, click </w:t>
      </w:r>
      <w:r w:rsidRPr="003824A7">
        <w:rPr>
          <w:rStyle w:val="UIInteraction"/>
        </w:rPr>
        <w:t>Open</w:t>
      </w:r>
      <w:r>
        <w:t xml:space="preserve"> and click the </w:t>
      </w:r>
      <w:r w:rsidRPr="003824A7">
        <w:rPr>
          <w:rStyle w:val="UIInteraction"/>
        </w:rPr>
        <w:t>PWA account name</w:t>
      </w:r>
      <w:r>
        <w:t xml:space="preserve"> and click </w:t>
      </w:r>
      <w:r w:rsidRPr="003824A7">
        <w:rPr>
          <w:rStyle w:val="UIInteraction"/>
        </w:rPr>
        <w:t>Browse</w:t>
      </w:r>
      <w:r>
        <w:t>.</w:t>
      </w:r>
    </w:p>
    <w:p w14:paraId="2F53FCA8" w14:textId="0444CC9B" w:rsidR="003824A7" w:rsidRDefault="003824A7" w:rsidP="001855DB">
      <w:pPr>
        <w:pStyle w:val="OrderedList1"/>
        <w:numPr>
          <w:ilvl w:val="0"/>
          <w:numId w:val="23"/>
        </w:numPr>
      </w:pPr>
      <w:r>
        <w:t xml:space="preserve">In the </w:t>
      </w:r>
      <w:r w:rsidRPr="003824A7">
        <w:rPr>
          <w:rStyle w:val="UIInteraction"/>
        </w:rPr>
        <w:t>Open</w:t>
      </w:r>
      <w:r>
        <w:t xml:space="preserve"> dialog box, </w:t>
      </w:r>
      <w:r w:rsidR="00C7573E">
        <w:t>double-</w:t>
      </w:r>
      <w:r>
        <w:t xml:space="preserve">click </w:t>
      </w:r>
      <w:r w:rsidR="00C7573E" w:rsidRPr="00C7573E">
        <w:rPr>
          <w:rStyle w:val="UIInteraction"/>
        </w:rPr>
        <w:t>Show me the list of all projects</w:t>
      </w:r>
      <w:r w:rsidR="00ED4A1C">
        <w:t>.</w:t>
      </w:r>
    </w:p>
    <w:p w14:paraId="5E8A8CB4" w14:textId="6C83421F" w:rsidR="00ED4A1C" w:rsidRDefault="00ED4A1C" w:rsidP="001855DB">
      <w:pPr>
        <w:pStyle w:val="OrderedList1"/>
        <w:numPr>
          <w:ilvl w:val="0"/>
          <w:numId w:val="23"/>
        </w:numPr>
      </w:pPr>
      <w:r>
        <w:t xml:space="preserve">Select the desired project name and click </w:t>
      </w:r>
      <w:r w:rsidRPr="00ED4A1C">
        <w:rPr>
          <w:rStyle w:val="UIInteraction"/>
        </w:rPr>
        <w:t>Open</w:t>
      </w:r>
      <w:r>
        <w:t xml:space="preserve">. Notice the project is displayed in read-only mode by default. Click </w:t>
      </w:r>
      <w:r w:rsidRPr="00D21FBA">
        <w:rPr>
          <w:rStyle w:val="UIInteraction"/>
        </w:rPr>
        <w:t>Check</w:t>
      </w:r>
      <w:r>
        <w:t xml:space="preserve"> </w:t>
      </w:r>
      <w:r w:rsidRPr="00D21FBA">
        <w:rPr>
          <w:rStyle w:val="UIInteraction"/>
        </w:rPr>
        <w:t>Out</w:t>
      </w:r>
      <w:r>
        <w:t xml:space="preserve"> on the </w:t>
      </w:r>
      <w:r w:rsidRPr="00E701E3">
        <w:t>status line</w:t>
      </w:r>
      <w:r>
        <w:t xml:space="preserve"> to allow edits to the schedule. </w:t>
      </w:r>
    </w:p>
    <w:p w14:paraId="4B676745" w14:textId="3CD0B7D5" w:rsidR="003C2254" w:rsidRDefault="003C2254" w:rsidP="003C2254">
      <w:r>
        <w:t xml:space="preserve">If needed, you can </w:t>
      </w:r>
      <w:r w:rsidR="009E1D58">
        <w:t xml:space="preserve">modify the fields that </w:t>
      </w:r>
      <w:r w:rsidR="00B245FA">
        <w:t xml:space="preserve">are </w:t>
      </w:r>
      <w:r w:rsidR="009E1D58">
        <w:t xml:space="preserve">shown on the Project Details page in PWA in Project Pro </w:t>
      </w:r>
      <w:r w:rsidR="00B245FA">
        <w:t xml:space="preserve">by using </w:t>
      </w:r>
      <w:r w:rsidR="009E1D58">
        <w:t xml:space="preserve">the </w:t>
      </w:r>
      <w:r w:rsidR="009E1D58" w:rsidRPr="009E1D58">
        <w:rPr>
          <w:rStyle w:val="UIInteraction"/>
        </w:rPr>
        <w:t>Project</w:t>
      </w:r>
      <w:r w:rsidR="009E1D58">
        <w:t xml:space="preserve"> tab, </w:t>
      </w:r>
      <w:r w:rsidR="009E1D58" w:rsidRPr="009E1D58">
        <w:rPr>
          <w:rStyle w:val="UIInteraction"/>
        </w:rPr>
        <w:t>Properties</w:t>
      </w:r>
      <w:r w:rsidR="009E1D58">
        <w:t xml:space="preserve"> group, </w:t>
      </w:r>
      <w:r w:rsidR="009E1D58" w:rsidRPr="009E1D58">
        <w:rPr>
          <w:rStyle w:val="UIInteraction"/>
        </w:rPr>
        <w:t>Project Information</w:t>
      </w:r>
      <w:r w:rsidR="009E1D58">
        <w:t xml:space="preserve"> button</w:t>
      </w:r>
      <w:r>
        <w:t xml:space="preserve">. </w:t>
      </w:r>
    </w:p>
    <w:p w14:paraId="79A7E301" w14:textId="2E294504" w:rsidR="009E1D58" w:rsidRPr="0088660B" w:rsidRDefault="009E1D58" w:rsidP="009E1D58">
      <w:pPr>
        <w:pStyle w:val="CalloutTip"/>
      </w:pPr>
      <w:r>
        <w:t xml:space="preserve">Projects are cached locally each time they are opened in Project Pro. This will speed up opening the project next time. You should clean up the cache on a regular basis as a best practice or if you begin to have difficulty checking out the project. Cleaning up the cache is covered in </w:t>
      </w:r>
      <w:r w:rsidRPr="00E701E3">
        <w:rPr>
          <w:rStyle w:val="Cross-Reference"/>
        </w:rPr>
        <w:t>Managing Project Manager Preferences</w:t>
      </w:r>
      <w:r>
        <w:t xml:space="preserve">. </w:t>
      </w:r>
    </w:p>
    <w:p w14:paraId="6D67E23C" w14:textId="1C03C9D9" w:rsidR="001C3F2D" w:rsidRDefault="000C706B" w:rsidP="003C2254">
      <w:r>
        <w:t xml:space="preserve">To </w:t>
      </w:r>
      <w:r w:rsidR="00A2379A">
        <w:t>c</w:t>
      </w:r>
      <w:r>
        <w:t xml:space="preserve">heck in a </w:t>
      </w:r>
      <w:r w:rsidR="00A2379A">
        <w:t>s</w:t>
      </w:r>
      <w:r>
        <w:t>chedule in Project Pro</w:t>
      </w:r>
      <w:r w:rsidR="00A2379A">
        <w:t>:</w:t>
      </w:r>
    </w:p>
    <w:p w14:paraId="48EB79F7" w14:textId="0EE0378C" w:rsidR="000C706B" w:rsidRDefault="000C706B" w:rsidP="000C706B">
      <w:pPr>
        <w:pStyle w:val="OrderedList1"/>
        <w:numPr>
          <w:ilvl w:val="0"/>
          <w:numId w:val="25"/>
        </w:numPr>
      </w:pPr>
      <w:r>
        <w:lastRenderedPageBreak/>
        <w:t xml:space="preserve">On the </w:t>
      </w:r>
      <w:r w:rsidRPr="003824A7">
        <w:rPr>
          <w:rStyle w:val="UIInteraction"/>
        </w:rPr>
        <w:t>File</w:t>
      </w:r>
      <w:r>
        <w:t xml:space="preserve"> tab, click </w:t>
      </w:r>
      <w:r>
        <w:rPr>
          <w:rStyle w:val="UIInteraction"/>
        </w:rPr>
        <w:t>Close</w:t>
      </w:r>
      <w:r>
        <w:t>.</w:t>
      </w:r>
    </w:p>
    <w:p w14:paraId="5C71A553" w14:textId="709EA937" w:rsidR="000C706B" w:rsidRDefault="000C706B" w:rsidP="000C706B">
      <w:pPr>
        <w:pStyle w:val="OrderedList1"/>
        <w:numPr>
          <w:ilvl w:val="0"/>
          <w:numId w:val="25"/>
        </w:numPr>
      </w:pPr>
      <w:r>
        <w:t xml:space="preserve">In the </w:t>
      </w:r>
      <w:r w:rsidRPr="000C706B">
        <w:rPr>
          <w:rStyle w:val="UIInteraction"/>
        </w:rPr>
        <w:t>Close</w:t>
      </w:r>
      <w:r>
        <w:t xml:space="preserve"> dialog box, select </w:t>
      </w:r>
      <w:r w:rsidRPr="000C706B">
        <w:rPr>
          <w:rStyle w:val="UIInteraction"/>
        </w:rPr>
        <w:t>Save</w:t>
      </w:r>
      <w:r>
        <w:rPr>
          <w:rStyle w:val="UIInteraction"/>
        </w:rPr>
        <w:t xml:space="preserve"> </w:t>
      </w:r>
      <w:r w:rsidRPr="000C706B">
        <w:t>(if required)</w:t>
      </w:r>
      <w:r>
        <w:t xml:space="preserve">, select </w:t>
      </w:r>
      <w:r w:rsidRPr="000C706B">
        <w:rPr>
          <w:rStyle w:val="UIInteraction"/>
        </w:rPr>
        <w:t>Check it in</w:t>
      </w:r>
      <w:r>
        <w:t xml:space="preserve"> and then click </w:t>
      </w:r>
      <w:r w:rsidRPr="000C706B">
        <w:rPr>
          <w:rStyle w:val="UIInteraction"/>
        </w:rPr>
        <w:t>OK</w:t>
      </w:r>
      <w:r>
        <w:t xml:space="preserve">. </w:t>
      </w:r>
    </w:p>
    <w:p w14:paraId="7338E92C" w14:textId="02743847" w:rsidR="00A641E0" w:rsidRDefault="00A641E0" w:rsidP="00E701E3">
      <w:pPr>
        <w:pStyle w:val="Heading1"/>
      </w:pPr>
      <w:r>
        <w:lastRenderedPageBreak/>
        <w:t>Saving Versus Publishing Changes</w:t>
      </w:r>
    </w:p>
    <w:p w14:paraId="79419E7A" w14:textId="740E2A6A" w:rsidR="009448D6" w:rsidRDefault="00C37495" w:rsidP="00757177">
      <w:r>
        <w:t xml:space="preserve">While you are editing projects, you have the option to save and the option to publish. It is important to learn the </w:t>
      </w:r>
      <w:r w:rsidR="00975A45">
        <w:t>purposes of these two options.</w:t>
      </w:r>
    </w:p>
    <w:p w14:paraId="4B676748" w14:textId="291F42C2" w:rsidR="00E90EA4" w:rsidRDefault="00E90EA4" w:rsidP="00C37495">
      <w:pPr>
        <w:pStyle w:val="UnorderedList1"/>
      </w:pPr>
      <w:r w:rsidRPr="00E701E3">
        <w:rPr>
          <w:rStyle w:val="Importantterm"/>
        </w:rPr>
        <w:t>Sav</w:t>
      </w:r>
      <w:r w:rsidR="00BB04E9">
        <w:rPr>
          <w:rStyle w:val="Importantterm"/>
        </w:rPr>
        <w:t>e</w:t>
      </w:r>
      <w:r w:rsidR="00DB2148">
        <w:t xml:space="preserve"> – You should save schedule changes when you are in a planning mode and not ready to share the schedule globally. </w:t>
      </w:r>
      <w:r w:rsidR="007212B9">
        <w:t>An example of when sav</w:t>
      </w:r>
      <w:r w:rsidR="00BB04E9">
        <w:t>ing</w:t>
      </w:r>
      <w:r w:rsidR="007212B9">
        <w:t xml:space="preserve"> is appropriate is when you anticipate it will take several days to fully develop the schedule and you do not want feedback until you have finished creation of the schedule. </w:t>
      </w:r>
    </w:p>
    <w:p w14:paraId="4B676749" w14:textId="4C0B3555" w:rsidR="00E90EA4" w:rsidRDefault="00E90EA4" w:rsidP="00C37495">
      <w:pPr>
        <w:pStyle w:val="UnorderedList1"/>
      </w:pPr>
      <w:r w:rsidRPr="00E701E3">
        <w:rPr>
          <w:rStyle w:val="Importantterm"/>
        </w:rPr>
        <w:t>Publish</w:t>
      </w:r>
      <w:r w:rsidR="00DB2148">
        <w:t xml:space="preserve"> – You should publish the schedule when you want </w:t>
      </w:r>
      <w:r w:rsidR="00975A45">
        <w:t xml:space="preserve">schedule </w:t>
      </w:r>
      <w:r w:rsidR="00DB2148">
        <w:t xml:space="preserve">changes to be visible in the Project Center, when you want resources to receive their assignments, or when you want to synchronize information between Project Pro and PWA. Publishing also calculates the schedule in PWA. </w:t>
      </w:r>
      <w:r w:rsidR="00845BD5">
        <w:t>Auto-</w:t>
      </w:r>
      <w:r w:rsidR="00DB2148">
        <w:t xml:space="preserve">calculation in turned </w:t>
      </w:r>
      <w:r w:rsidR="00B577EA">
        <w:t>on in</w:t>
      </w:r>
      <w:r w:rsidR="00DB2148">
        <w:t xml:space="preserve"> Project Pro. </w:t>
      </w:r>
      <w:r w:rsidR="00975A45">
        <w:t xml:space="preserve">As a shortcut, publishing your project also does a save. </w:t>
      </w:r>
    </w:p>
    <w:p w14:paraId="2A5DBE99" w14:textId="6FD43C93" w:rsidR="004E6FC8" w:rsidRDefault="004E6FC8" w:rsidP="002F5CFE">
      <w:pPr>
        <w:pStyle w:val="CalloutTip"/>
        <w:pBdr>
          <w:bottom w:val="single" w:sz="24" w:space="0" w:color="4F6228" w:themeColor="accent3" w:themeShade="80"/>
        </w:pBdr>
      </w:pPr>
      <w:r>
        <w:t xml:space="preserve">It is a best practice to wait until Saving and Publishing are completed before closing and checking in your project. In PWA, the processing indicator </w:t>
      </w:r>
      <w:r w:rsidR="009F03A6">
        <w:t>appears in the</w:t>
      </w:r>
      <w:r>
        <w:t xml:space="preserve"> upper right side of the screen. In Project Pro, the processing indicator </w:t>
      </w:r>
      <w:r w:rsidR="009F03A6">
        <w:t>appears</w:t>
      </w:r>
      <w:r>
        <w:t xml:space="preserve"> in the lower right side of the screen on the status </w:t>
      </w:r>
      <w:r w:rsidR="002F5CFE">
        <w:t>bar</w:t>
      </w:r>
      <w:r>
        <w:t xml:space="preserve">. </w:t>
      </w:r>
    </w:p>
    <w:p w14:paraId="5C6F084E" w14:textId="6509DCE3" w:rsidR="00A641E0" w:rsidRDefault="00A641E0" w:rsidP="00A641E0">
      <w:pPr>
        <w:pStyle w:val="CalloutNote"/>
      </w:pPr>
      <w:r>
        <w:t xml:space="preserve">Refer to </w:t>
      </w:r>
      <w:r w:rsidRPr="00E701E3">
        <w:rPr>
          <w:rStyle w:val="Cross-Reference"/>
        </w:rPr>
        <w:t>Publishing Task Assignments</w:t>
      </w:r>
      <w:r>
        <w:t xml:space="preserve"> in </w:t>
      </w:r>
      <w:r w:rsidRPr="00E701E3">
        <w:rPr>
          <w:rStyle w:val="Cross-Reference"/>
        </w:rPr>
        <w:t>Resource Management in Project Pro</w:t>
      </w:r>
      <w:r>
        <w:t xml:space="preserve"> and </w:t>
      </w:r>
      <w:r w:rsidR="003103B6">
        <w:t>r</w:t>
      </w:r>
      <w:r>
        <w:t xml:space="preserve">efer to </w:t>
      </w:r>
      <w:r w:rsidRPr="00E701E3">
        <w:rPr>
          <w:rStyle w:val="Cross-Reference"/>
        </w:rPr>
        <w:t>Publishing Task Assignments</w:t>
      </w:r>
      <w:r>
        <w:t xml:space="preserve"> in </w:t>
      </w:r>
      <w:r w:rsidRPr="00E701E3">
        <w:rPr>
          <w:rStyle w:val="Cross-Reference"/>
        </w:rPr>
        <w:t>Resource Management in PWA</w:t>
      </w:r>
      <w:r>
        <w:t xml:space="preserve"> for more details about how publishing relates to resource assignments. </w:t>
      </w:r>
    </w:p>
    <w:p w14:paraId="6A4DBD2C" w14:textId="501FD02F" w:rsidR="00A440AA" w:rsidRDefault="00A440AA" w:rsidP="00A440AA">
      <w:r>
        <w:t xml:space="preserve">An exception to publishing is enterprise fields on the Project Details page in PWA which </w:t>
      </w:r>
      <w:r w:rsidR="00DA62B6">
        <w:t xml:space="preserve">are </w:t>
      </w:r>
      <w:r>
        <w:t xml:space="preserve">discussed in </w:t>
      </w:r>
      <w:r w:rsidRPr="00E701E3">
        <w:rPr>
          <w:rStyle w:val="Cross-Reference"/>
        </w:rPr>
        <w:t>Creating New Project</w:t>
      </w:r>
      <w:r w:rsidR="00DA62B6">
        <w:rPr>
          <w:rStyle w:val="Cross-Reference"/>
        </w:rPr>
        <w:t>s</w:t>
      </w:r>
      <w:r w:rsidRPr="00E701E3">
        <w:rPr>
          <w:rStyle w:val="Cross-Reference"/>
        </w:rPr>
        <w:t xml:space="preserve"> in PWA</w:t>
      </w:r>
      <w:r>
        <w:t>. They do not need to be published to be visible</w:t>
      </w:r>
      <w:r w:rsidR="00B410E0">
        <w:t xml:space="preserve"> to others. An example </w:t>
      </w:r>
      <w:r w:rsidR="005B262A">
        <w:t xml:space="preserve">of this </w:t>
      </w:r>
      <w:r w:rsidR="005B262A">
        <w:lastRenderedPageBreak/>
        <w:t xml:space="preserve">exception </w:t>
      </w:r>
      <w:r w:rsidR="00B410E0">
        <w:t xml:space="preserve">is </w:t>
      </w:r>
      <w:r w:rsidR="005B262A">
        <w:t>that enterprise fields can</w:t>
      </w:r>
      <w:r w:rsidR="00B410E0">
        <w:t xml:space="preserve"> be displayed </w:t>
      </w:r>
      <w:r w:rsidR="007212B9">
        <w:t>in columns</w:t>
      </w:r>
      <w:r w:rsidR="00B410E0">
        <w:t xml:space="preserve"> in the Project Center.  </w:t>
      </w:r>
    </w:p>
    <w:p w14:paraId="65A9EB5A" w14:textId="6F828060" w:rsidR="007212B9" w:rsidRDefault="007212B9" w:rsidP="00757177">
      <w:r>
        <w:t xml:space="preserve">How to </w:t>
      </w:r>
      <w:r w:rsidR="00D61D1A">
        <w:t>s</w:t>
      </w:r>
      <w:r>
        <w:t>ave in PWA</w:t>
      </w:r>
      <w:r w:rsidR="00D61D1A">
        <w:t>:</w:t>
      </w:r>
    </w:p>
    <w:p w14:paraId="33021124" w14:textId="77777777" w:rsidR="00DF438B" w:rsidRPr="00A92E94" w:rsidRDefault="00DF438B" w:rsidP="00DF438B">
      <w:pPr>
        <w:pStyle w:val="OrderedList1"/>
        <w:numPr>
          <w:ilvl w:val="0"/>
          <w:numId w:val="29"/>
        </w:numPr>
      </w:pPr>
      <w:r>
        <w:t xml:space="preserve">The schedule you wish to save and publish should already be open and checked out. </w:t>
      </w:r>
    </w:p>
    <w:p w14:paraId="71586E03" w14:textId="48AF9883" w:rsidR="00DF438B" w:rsidRDefault="00DF438B" w:rsidP="00DF438B">
      <w:pPr>
        <w:pStyle w:val="OrderedList1"/>
      </w:pPr>
      <w:r w:rsidRPr="00A92E94">
        <w:t xml:space="preserve">In the </w:t>
      </w:r>
      <w:r w:rsidRPr="00314212">
        <w:rPr>
          <w:rStyle w:val="UIInteraction"/>
        </w:rPr>
        <w:t>Task</w:t>
      </w:r>
      <w:r w:rsidRPr="00A92E94">
        <w:t xml:space="preserve"> tab, </w:t>
      </w:r>
      <w:r w:rsidRPr="00314212">
        <w:rPr>
          <w:rStyle w:val="UIInteraction"/>
        </w:rPr>
        <w:t>Project</w:t>
      </w:r>
      <w:r w:rsidRPr="00A92E94">
        <w:t xml:space="preserve"> group, click </w:t>
      </w:r>
      <w:r>
        <w:rPr>
          <w:rStyle w:val="UIInteraction"/>
        </w:rPr>
        <w:t>Save</w:t>
      </w:r>
      <w:r w:rsidRPr="00A92E94">
        <w:t xml:space="preserve">. </w:t>
      </w:r>
    </w:p>
    <w:p w14:paraId="324A0358" w14:textId="7C83D2E4" w:rsidR="00A641E0" w:rsidRDefault="00500DC3" w:rsidP="00757177">
      <w:r>
        <w:t xml:space="preserve">How to </w:t>
      </w:r>
      <w:r w:rsidR="00633195">
        <w:t>p</w:t>
      </w:r>
      <w:r>
        <w:t>ublish in PWA</w:t>
      </w:r>
      <w:r w:rsidR="00633195">
        <w:t>:</w:t>
      </w:r>
    </w:p>
    <w:p w14:paraId="1D949807" w14:textId="7238A821" w:rsidR="00A92E94" w:rsidRPr="00A92E94" w:rsidRDefault="00DA348C" w:rsidP="00DF438B">
      <w:pPr>
        <w:pStyle w:val="OrderedList1"/>
        <w:numPr>
          <w:ilvl w:val="0"/>
          <w:numId w:val="32"/>
        </w:numPr>
      </w:pPr>
      <w:r>
        <w:t xml:space="preserve">The schedule you wish to save and publish should already be open and checked out. </w:t>
      </w:r>
    </w:p>
    <w:p w14:paraId="4FE2A451" w14:textId="750340B8" w:rsidR="00A92E94" w:rsidRDefault="00A92E94" w:rsidP="00A92E94">
      <w:pPr>
        <w:pStyle w:val="OrderedList1"/>
      </w:pPr>
      <w:r w:rsidRPr="00A92E94">
        <w:t xml:space="preserve">In the </w:t>
      </w:r>
      <w:r w:rsidRPr="00314212">
        <w:rPr>
          <w:rStyle w:val="UIInteraction"/>
        </w:rPr>
        <w:t>Task</w:t>
      </w:r>
      <w:r w:rsidRPr="00A92E94">
        <w:t xml:space="preserve"> tab, </w:t>
      </w:r>
      <w:r w:rsidRPr="00314212">
        <w:rPr>
          <w:rStyle w:val="UIInteraction"/>
        </w:rPr>
        <w:t>Project</w:t>
      </w:r>
      <w:r w:rsidRPr="00A92E94">
        <w:t xml:space="preserve"> group, click </w:t>
      </w:r>
      <w:r w:rsidRPr="00314212">
        <w:rPr>
          <w:rStyle w:val="UIInteraction"/>
        </w:rPr>
        <w:t>Publish</w:t>
      </w:r>
      <w:r w:rsidRPr="00A92E94">
        <w:t xml:space="preserve">. </w:t>
      </w:r>
    </w:p>
    <w:p w14:paraId="55D15454" w14:textId="51D5BE8D" w:rsidR="00633195" w:rsidRPr="00633195" w:rsidRDefault="00633195" w:rsidP="00633195">
      <w:r>
        <w:rPr>
          <w:noProof/>
        </w:rPr>
        <w:drawing>
          <wp:inline distT="0" distB="0" distL="0" distR="0" wp14:anchorId="0FFBFA3F" wp14:editId="7AFD3E75">
            <wp:extent cx="4067175" cy="179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blishing the Schedule in PWA Large.tif"/>
                    <pic:cNvPicPr/>
                  </pic:nvPicPr>
                  <pic:blipFill>
                    <a:blip r:embed="rId12">
                      <a:extLst>
                        <a:ext uri="{28A0092B-C50C-407E-A947-70E740481C1C}">
                          <a14:useLocalDpi xmlns:a14="http://schemas.microsoft.com/office/drawing/2010/main" val="0"/>
                        </a:ext>
                      </a:extLst>
                    </a:blip>
                    <a:stretch>
                      <a:fillRect/>
                    </a:stretch>
                  </pic:blipFill>
                  <pic:spPr>
                    <a:xfrm>
                      <a:off x="0" y="0"/>
                      <a:ext cx="4067175" cy="1790700"/>
                    </a:xfrm>
                    <a:prstGeom prst="rect">
                      <a:avLst/>
                    </a:prstGeom>
                  </pic:spPr>
                </pic:pic>
              </a:graphicData>
            </a:graphic>
          </wp:inline>
        </w:drawing>
      </w:r>
    </w:p>
    <w:p w14:paraId="7645FE3A" w14:textId="5C1D6E1C" w:rsidR="007A7165" w:rsidRDefault="007A7165" w:rsidP="00E701E3">
      <w:pPr>
        <w:pStyle w:val="FigureCaption"/>
      </w:pPr>
      <w:r>
        <w:t xml:space="preserve">Publishing the Schedule in PWA [Publishing the Schedule in PWA Large.tif] </w:t>
      </w:r>
    </w:p>
    <w:p w14:paraId="7A2AAEBA" w14:textId="701615B7" w:rsidR="007212B9" w:rsidRDefault="007212B9" w:rsidP="00757177">
      <w:r>
        <w:t xml:space="preserve">How to </w:t>
      </w:r>
      <w:r w:rsidR="003B575D">
        <w:t>s</w:t>
      </w:r>
      <w:r>
        <w:t>ave in Project Pro</w:t>
      </w:r>
      <w:r w:rsidR="003B575D">
        <w:t>:</w:t>
      </w:r>
    </w:p>
    <w:p w14:paraId="0BC58007" w14:textId="77777777" w:rsidR="007212B9" w:rsidRDefault="007212B9" w:rsidP="007212B9">
      <w:pPr>
        <w:pStyle w:val="OrderedList1"/>
        <w:numPr>
          <w:ilvl w:val="0"/>
          <w:numId w:val="31"/>
        </w:numPr>
      </w:pPr>
      <w:r>
        <w:t xml:space="preserve">The schedule you wish to publish should already be open and checked out. </w:t>
      </w:r>
    </w:p>
    <w:p w14:paraId="32CD3228" w14:textId="20C2E60D" w:rsidR="007212B9" w:rsidRDefault="007212B9" w:rsidP="007212B9">
      <w:pPr>
        <w:pStyle w:val="OrderedList1"/>
        <w:numPr>
          <w:ilvl w:val="0"/>
          <w:numId w:val="29"/>
        </w:numPr>
      </w:pPr>
      <w:r>
        <w:t xml:space="preserve">Click the </w:t>
      </w:r>
      <w:r w:rsidRPr="00DF438B">
        <w:rPr>
          <w:rStyle w:val="UIInteraction"/>
        </w:rPr>
        <w:t>File</w:t>
      </w:r>
      <w:r>
        <w:t xml:space="preserve"> tab to display backstage view and click </w:t>
      </w:r>
      <w:r w:rsidRPr="00DF438B">
        <w:rPr>
          <w:rStyle w:val="UIInteraction"/>
        </w:rPr>
        <w:t>Save</w:t>
      </w:r>
      <w:r>
        <w:t xml:space="preserve">. </w:t>
      </w:r>
    </w:p>
    <w:p w14:paraId="1F576866" w14:textId="1A4BFCC0" w:rsidR="00500DC3" w:rsidRDefault="00500DC3" w:rsidP="00757177">
      <w:r>
        <w:t xml:space="preserve">How to </w:t>
      </w:r>
      <w:r w:rsidR="006E4E51">
        <w:t>p</w:t>
      </w:r>
      <w:r>
        <w:t>ublish in Project Pro</w:t>
      </w:r>
      <w:r w:rsidR="006E4E51">
        <w:t>:</w:t>
      </w:r>
    </w:p>
    <w:p w14:paraId="0CCE99D8" w14:textId="5B5CDEE6" w:rsidR="00B57DB1" w:rsidRDefault="00B57DB1" w:rsidP="006E4E51">
      <w:pPr>
        <w:pStyle w:val="OrderedList1"/>
        <w:numPr>
          <w:ilvl w:val="0"/>
          <w:numId w:val="43"/>
        </w:numPr>
      </w:pPr>
      <w:r>
        <w:t xml:space="preserve">The schedule you wish to </w:t>
      </w:r>
      <w:r w:rsidR="00DA348C">
        <w:t xml:space="preserve">publish should already be open and checked out. </w:t>
      </w:r>
    </w:p>
    <w:p w14:paraId="6CF0ABF6" w14:textId="2B963DAF" w:rsidR="00B57DB1" w:rsidRDefault="00B57DB1" w:rsidP="00314212">
      <w:pPr>
        <w:pStyle w:val="OrderedList1"/>
        <w:numPr>
          <w:ilvl w:val="0"/>
          <w:numId w:val="29"/>
        </w:numPr>
      </w:pPr>
      <w:r>
        <w:t xml:space="preserve">Click the </w:t>
      </w:r>
      <w:r w:rsidRPr="00314212">
        <w:rPr>
          <w:rStyle w:val="UIInteraction"/>
        </w:rPr>
        <w:t>File</w:t>
      </w:r>
      <w:r>
        <w:t xml:space="preserve"> tab to display backstage view. </w:t>
      </w:r>
    </w:p>
    <w:p w14:paraId="6801FAEB" w14:textId="5FDCC3A3" w:rsidR="00B57DB1" w:rsidRDefault="00B57DB1" w:rsidP="00314212">
      <w:pPr>
        <w:pStyle w:val="OrderedList1"/>
        <w:numPr>
          <w:ilvl w:val="0"/>
          <w:numId w:val="29"/>
        </w:numPr>
      </w:pPr>
      <w:r>
        <w:t xml:space="preserve">On the </w:t>
      </w:r>
      <w:r w:rsidRPr="00314212">
        <w:rPr>
          <w:rStyle w:val="UIInteraction"/>
        </w:rPr>
        <w:t>Info</w:t>
      </w:r>
      <w:r>
        <w:t xml:space="preserve"> tab, click </w:t>
      </w:r>
      <w:r w:rsidRPr="00314212">
        <w:rPr>
          <w:rStyle w:val="UIInteraction"/>
        </w:rPr>
        <w:t>Publish</w:t>
      </w:r>
      <w:r>
        <w:t xml:space="preserve">. </w:t>
      </w:r>
    </w:p>
    <w:p w14:paraId="32D5384C" w14:textId="2722D54E" w:rsidR="00A80FDB" w:rsidRPr="00A80FDB" w:rsidRDefault="00A80FDB" w:rsidP="00E701E3">
      <w:r w:rsidRPr="00E701E3">
        <w:rPr>
          <w:noProof/>
        </w:rPr>
        <w:lastRenderedPageBreak/>
        <w:drawing>
          <wp:inline distT="0" distB="0" distL="0" distR="0" wp14:anchorId="7E5DDEF5" wp14:editId="7EA0920C">
            <wp:extent cx="4114800" cy="2620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stage Publish.tif"/>
                    <pic:cNvPicPr/>
                  </pic:nvPicPr>
                  <pic:blipFill>
                    <a:blip r:embed="rId13">
                      <a:extLst>
                        <a:ext uri="{28A0092B-C50C-407E-A947-70E740481C1C}">
                          <a14:useLocalDpi xmlns:a14="http://schemas.microsoft.com/office/drawing/2010/main" val="0"/>
                        </a:ext>
                      </a:extLst>
                    </a:blip>
                    <a:stretch>
                      <a:fillRect/>
                    </a:stretch>
                  </pic:blipFill>
                  <pic:spPr>
                    <a:xfrm>
                      <a:off x="0" y="0"/>
                      <a:ext cx="4114800" cy="2620010"/>
                    </a:xfrm>
                    <a:prstGeom prst="rect">
                      <a:avLst/>
                    </a:prstGeom>
                  </pic:spPr>
                </pic:pic>
              </a:graphicData>
            </a:graphic>
          </wp:inline>
        </w:drawing>
      </w:r>
    </w:p>
    <w:p w14:paraId="35B31203" w14:textId="385E2E56" w:rsidR="00B57DB1" w:rsidRDefault="00B57DB1" w:rsidP="00E701E3">
      <w:pPr>
        <w:pStyle w:val="FigureCaption"/>
      </w:pPr>
      <w:r>
        <w:t xml:space="preserve">Publish in Backstage View [Backstage Publish.tif] </w:t>
      </w:r>
    </w:p>
    <w:p w14:paraId="1DA4C2F9" w14:textId="77777777" w:rsidR="00B57DB1" w:rsidRDefault="00B57DB1" w:rsidP="00E701E3">
      <w:pPr>
        <w:pStyle w:val="CalloutWarning"/>
      </w:pPr>
      <w:r>
        <w:t xml:space="preserve">Be sure to watch the status of publishing on the status bar in the lower right corner. Wait until publishing is 100% complete to ensure the data has been fully synchronized with PWA. </w:t>
      </w:r>
    </w:p>
    <w:p w14:paraId="4474E325" w14:textId="03278C4C" w:rsidR="005E6D9A" w:rsidRDefault="005E6D9A" w:rsidP="00E701E3">
      <w:pPr>
        <w:pStyle w:val="Heading1"/>
      </w:pPr>
      <w:r>
        <w:lastRenderedPageBreak/>
        <w:t>Building a Schedule in Project Pro</w:t>
      </w:r>
    </w:p>
    <w:p w14:paraId="7592F7D7" w14:textId="77777777" w:rsidR="009D4A81" w:rsidRDefault="009D4A81" w:rsidP="009D4A81">
      <w:r>
        <w:t xml:space="preserve">Refer to our book </w:t>
      </w:r>
      <w:hyperlink r:id="rId14" w:history="1">
        <w:r w:rsidRPr="00E701E3">
          <w:rPr>
            <w:rStyle w:val="Cross-Reference"/>
          </w:rPr>
          <w:t>MPwMP2013-Fundamentals</w:t>
        </w:r>
      </w:hyperlink>
      <w:r>
        <w:rPr>
          <w:rFonts w:ascii="Verdana" w:hAnsi="Verdana"/>
          <w:color w:val="000000"/>
          <w:sz w:val="16"/>
          <w:szCs w:val="16"/>
        </w:rPr>
        <w:t> </w:t>
      </w:r>
    </w:p>
    <w:p w14:paraId="4B67674A" w14:textId="777BF2F7" w:rsidR="00E91E7F" w:rsidRDefault="000C3D51" w:rsidP="00E701E3">
      <w:pPr>
        <w:pStyle w:val="Heading1"/>
      </w:pPr>
      <w:r>
        <w:lastRenderedPageBreak/>
        <w:t>Building a Schedule in PWA</w:t>
      </w:r>
    </w:p>
    <w:p w14:paraId="43F904F1" w14:textId="241C5EB2" w:rsidR="00910364" w:rsidRDefault="00DF2441" w:rsidP="005E6D9A">
      <w:r>
        <w:t>After the</w:t>
      </w:r>
      <w:r w:rsidR="005E6D9A" w:rsidRPr="005E6D9A">
        <w:t xml:space="preserve"> project is initiated, the next steps will be to edit and create a complete project plan. You can insert new tasks, organize them into phases, link them, create milestones, assign resources, etc. All this functionality is available through the </w:t>
      </w:r>
      <w:r w:rsidR="00910364">
        <w:t xml:space="preserve">browser. </w:t>
      </w:r>
    </w:p>
    <w:p w14:paraId="2FCD8562" w14:textId="1024654C" w:rsidR="005E6D9A" w:rsidRPr="005E6D9A" w:rsidRDefault="00910364" w:rsidP="00910364">
      <w:pPr>
        <w:pStyle w:val="CalloutNote"/>
      </w:pPr>
      <w:r>
        <w:t xml:space="preserve">Refer to </w:t>
      </w:r>
      <w:r w:rsidRPr="00E701E3">
        <w:rPr>
          <w:rStyle w:val="Cross-Reference"/>
        </w:rPr>
        <w:t>Resource Management in PWA</w:t>
      </w:r>
      <w:r>
        <w:t xml:space="preserve"> for information about assigning resources. </w:t>
      </w:r>
    </w:p>
    <w:p w14:paraId="7A82BBCB" w14:textId="290D5A5C" w:rsidR="005E6D9A" w:rsidRPr="005E6D9A" w:rsidRDefault="005E6D9A" w:rsidP="005E6D9A">
      <w:r w:rsidRPr="005E6D9A">
        <w:t xml:space="preserve">You will continue to use Project </w:t>
      </w:r>
      <w:r w:rsidR="00DF2441">
        <w:t>Pro</w:t>
      </w:r>
      <w:r w:rsidRPr="005E6D9A">
        <w:t xml:space="preserve"> for more advanced project planning and tracking features such as </w:t>
      </w:r>
      <w:r w:rsidR="00437AF9">
        <w:t xml:space="preserve">viewing </w:t>
      </w:r>
      <w:r w:rsidR="00437AF9" w:rsidRPr="005E6D9A">
        <w:t>task warnings and suggestions, accessing Team Planner</w:t>
      </w:r>
      <w:r w:rsidR="00437AF9">
        <w:t xml:space="preserve"> view, configuring task type and effort-driven settings, </w:t>
      </w:r>
      <w:r w:rsidRPr="005E6D9A">
        <w:t xml:space="preserve">setting </w:t>
      </w:r>
      <w:r w:rsidR="00DF2441">
        <w:t>selected</w:t>
      </w:r>
      <w:r w:rsidR="00437AF9">
        <w:t xml:space="preserve"> baselines, and moving tasks during tracking, </w:t>
      </w:r>
      <w:r w:rsidRPr="005E6D9A">
        <w:t xml:space="preserve">However, for basic project plan editing and manipulation, PWA will serve as a great complement to Project </w:t>
      </w:r>
      <w:r w:rsidR="00437AF9">
        <w:t>Pro</w:t>
      </w:r>
      <w:r w:rsidRPr="005E6D9A">
        <w:t xml:space="preserve"> for project managers. </w:t>
      </w:r>
    </w:p>
    <w:p w14:paraId="046B479F" w14:textId="5F4ED618" w:rsidR="005E6D9A" w:rsidRPr="005E6D9A" w:rsidRDefault="005E6D9A" w:rsidP="00E701E3">
      <w:pPr>
        <w:pStyle w:val="Heading2"/>
      </w:pPr>
      <w:r w:rsidRPr="005E6D9A">
        <w:t>Manual Scheduling vs Auto</w:t>
      </w:r>
      <w:r w:rsidR="00D07F4B">
        <w:t>-</w:t>
      </w:r>
      <w:r w:rsidRPr="005E6D9A">
        <w:t xml:space="preserve">Scheduling </w:t>
      </w:r>
    </w:p>
    <w:p w14:paraId="73C357D7" w14:textId="6BE238E0" w:rsidR="007560A1" w:rsidRDefault="00245106" w:rsidP="005E6D9A">
      <w:r>
        <w:t xml:space="preserve">In developing your schedule and entering tasks, you will need to decide what mode you need for each task. </w:t>
      </w:r>
      <w:r w:rsidR="00C7303F">
        <w:t>PWA provides</w:t>
      </w:r>
      <w:r w:rsidR="005E6D9A" w:rsidRPr="005E6D9A">
        <w:t xml:space="preserve"> flexibil</w:t>
      </w:r>
      <w:r w:rsidR="00C7303F">
        <w:t xml:space="preserve">ity for project managers in developing </w:t>
      </w:r>
      <w:r w:rsidR="005E6D9A" w:rsidRPr="005E6D9A">
        <w:t xml:space="preserve">schedules </w:t>
      </w:r>
      <w:r>
        <w:t>with</w:t>
      </w:r>
      <w:r w:rsidR="004410CE">
        <w:t xml:space="preserve"> the option of setting </w:t>
      </w:r>
      <w:r>
        <w:t>the task mode to</w:t>
      </w:r>
      <w:r w:rsidR="006D1274">
        <w:t xml:space="preserve"> manual or </w:t>
      </w:r>
      <w:r w:rsidR="00D07F4B">
        <w:t>auto-schedule</w:t>
      </w:r>
      <w:r w:rsidR="006D1274">
        <w:t>d</w:t>
      </w:r>
      <w:r w:rsidR="006D1274" w:rsidRPr="006309FD">
        <w:rPr>
          <w:b/>
        </w:rPr>
        <w:t>.</w:t>
      </w:r>
      <w:r w:rsidR="00C7303F" w:rsidRPr="006309FD">
        <w:rPr>
          <w:b/>
        </w:rPr>
        <w:t xml:space="preserve"> </w:t>
      </w:r>
      <w:r w:rsidR="00C82CE5" w:rsidRPr="00C82CE5">
        <w:t xml:space="preserve">Historically in </w:t>
      </w:r>
      <w:r w:rsidR="00AF6AAC">
        <w:t>Project Pro</w:t>
      </w:r>
      <w:r w:rsidR="00C82CE5" w:rsidRPr="00C82CE5">
        <w:t xml:space="preserve"> 2007</w:t>
      </w:r>
      <w:r w:rsidR="001E2AF2">
        <w:t xml:space="preserve">, </w:t>
      </w:r>
      <w:r w:rsidR="00AF6AAC">
        <w:t>PWA</w:t>
      </w:r>
      <w:r w:rsidR="003D69C2">
        <w:t xml:space="preserve"> 2007</w:t>
      </w:r>
      <w:r w:rsidR="00C82CE5" w:rsidRPr="00C82CE5">
        <w:t xml:space="preserve"> and all earlier versions,</w:t>
      </w:r>
      <w:r w:rsidR="005E6D9A" w:rsidRPr="00C82CE5">
        <w:t xml:space="preserve"> all tasks were </w:t>
      </w:r>
      <w:r w:rsidR="00D07F4B">
        <w:t>auto-schedule</w:t>
      </w:r>
      <w:r w:rsidR="005E6D9A" w:rsidRPr="005E6D9A">
        <w:t>d</w:t>
      </w:r>
      <w:r w:rsidR="00B159F0">
        <w:t xml:space="preserve">. </w:t>
      </w:r>
      <w:r w:rsidR="00D07F4B">
        <w:t>Auto-schedule</w:t>
      </w:r>
      <w:r w:rsidR="00B159F0">
        <w:t>d tas</w:t>
      </w:r>
      <w:r w:rsidR="004410CE">
        <w:t>ks are controlled by Project’</w:t>
      </w:r>
      <w:r w:rsidR="00B159F0">
        <w:t>s scheduling engine where specific information is calculated for you, such</w:t>
      </w:r>
      <w:r w:rsidR="007560A1">
        <w:t xml:space="preserve"> as the Start and Finish dates. </w:t>
      </w:r>
      <w:r w:rsidR="005E6D9A" w:rsidRPr="005E6D9A">
        <w:t xml:space="preserve">This approach was best in creating </w:t>
      </w:r>
      <w:r w:rsidR="00471207">
        <w:t>fully planned</w:t>
      </w:r>
      <w:r w:rsidR="005E6D9A" w:rsidRPr="005E6D9A">
        <w:t xml:space="preserve"> project tasks. </w:t>
      </w:r>
    </w:p>
    <w:p w14:paraId="22A74F64" w14:textId="73934AD6" w:rsidR="005E6D9A" w:rsidRPr="005E6D9A" w:rsidRDefault="005E6D9A" w:rsidP="005E6D9A">
      <w:r w:rsidRPr="005E6D9A">
        <w:t>However, many times a project begins with</w:t>
      </w:r>
      <w:r w:rsidR="00471207">
        <w:t xml:space="preserve"> an</w:t>
      </w:r>
      <w:r w:rsidRPr="005E6D9A">
        <w:t xml:space="preserve"> informal lists of activities. These activities are </w:t>
      </w:r>
      <w:r w:rsidR="001E2AF2">
        <w:t xml:space="preserve">at a </w:t>
      </w:r>
      <w:r w:rsidRPr="005E6D9A">
        <w:t xml:space="preserve">very high level and do not have </w:t>
      </w:r>
      <w:r w:rsidR="00471207">
        <w:t>all the details a</w:t>
      </w:r>
      <w:r w:rsidR="00AF6AAC">
        <w:t>vailable, such as the duration</w:t>
      </w:r>
      <w:r w:rsidR="00471207">
        <w:t xml:space="preserve"> or list of predecessors</w:t>
      </w:r>
      <w:r w:rsidR="004410CE">
        <w:t>. In many cases</w:t>
      </w:r>
      <w:r w:rsidRPr="005E6D9A">
        <w:t xml:space="preserve"> the project manager is awaiting </w:t>
      </w:r>
      <w:r w:rsidR="00245106">
        <w:t>information</w:t>
      </w:r>
      <w:r w:rsidRPr="005E6D9A">
        <w:t xml:space="preserve"> from project stakeholders. </w:t>
      </w:r>
      <w:r w:rsidRPr="005E6D9A">
        <w:lastRenderedPageBreak/>
        <w:t xml:space="preserve">Such activities </w:t>
      </w:r>
      <w:r w:rsidR="00471207">
        <w:t>are best suited for</w:t>
      </w:r>
      <w:r w:rsidRPr="005E6D9A">
        <w:t xml:space="preserve"> </w:t>
      </w:r>
      <w:r w:rsidR="004410CE">
        <w:t>manual scheduling</w:t>
      </w:r>
      <w:r w:rsidR="00471207">
        <w:t xml:space="preserve">. </w:t>
      </w:r>
      <w:r w:rsidR="004410CE">
        <w:t xml:space="preserve">These tasks are essentially ignored by Project’s scheduling engine. </w:t>
      </w:r>
      <w:r w:rsidRPr="005E6D9A">
        <w:t xml:space="preserve"> </w:t>
      </w:r>
    </w:p>
    <w:p w14:paraId="079D84C0" w14:textId="6098B1D4" w:rsidR="005E6D9A" w:rsidRDefault="001E2AF2" w:rsidP="005E6D9A">
      <w:r>
        <w:t xml:space="preserve">Manual scheduling </w:t>
      </w:r>
      <w:r w:rsidR="005E6D9A" w:rsidRPr="005E6D9A">
        <w:t xml:space="preserve">gives complete flexibility to the project manager in terms of </w:t>
      </w:r>
      <w:r w:rsidR="00245106">
        <w:t>information</w:t>
      </w:r>
      <w:r w:rsidR="005E6D9A" w:rsidRPr="005E6D9A">
        <w:t xml:space="preserve"> to be entered in the </w:t>
      </w:r>
      <w:r w:rsidR="00EE10DC">
        <w:t>Duration, Start Date, and F</w:t>
      </w:r>
      <w:r w:rsidR="005E6D9A" w:rsidRPr="005E6D9A">
        <w:t>i</w:t>
      </w:r>
      <w:r w:rsidR="00EE10DC">
        <w:t xml:space="preserve">nish Date </w:t>
      </w:r>
      <w:r w:rsidR="00FC4EF6">
        <w:t xml:space="preserve">columns. When you create a manually scheduled task, the Duration, Start Date, </w:t>
      </w:r>
      <w:r w:rsidR="00D07F4B">
        <w:t xml:space="preserve">and </w:t>
      </w:r>
      <w:r w:rsidR="00FC4EF6">
        <w:t xml:space="preserve">Finish Date columns turn into text </w:t>
      </w:r>
      <w:r w:rsidR="00245106">
        <w:t>supported</w:t>
      </w:r>
      <w:r>
        <w:t xml:space="preserve"> </w:t>
      </w:r>
      <w:r w:rsidR="00FC4EF6">
        <w:t>columns so you can enter any information you need such as “Mid June” or “Pending Mgmt Approval</w:t>
      </w:r>
      <w:r w:rsidR="00D07F4B">
        <w:t>.</w:t>
      </w:r>
      <w:r w:rsidR="00FC4EF6">
        <w:t xml:space="preserve">” </w:t>
      </w:r>
      <w:r w:rsidR="00AF6AAC">
        <w:t xml:space="preserve">Unlike </w:t>
      </w:r>
      <w:r w:rsidR="00D07F4B">
        <w:t>auto-schedule</w:t>
      </w:r>
      <w:r w:rsidR="00AF6AAC">
        <w:t>d tasks</w:t>
      </w:r>
      <w:r w:rsidR="005E6D9A" w:rsidRPr="005E6D9A">
        <w:t xml:space="preserve">, manually scheduled tasks </w:t>
      </w:r>
      <w:r w:rsidR="00AF6AAC">
        <w:t>contain</w:t>
      </w:r>
      <w:r w:rsidR="003B6BB9">
        <w:t>ing</w:t>
      </w:r>
      <w:r w:rsidR="00AF6AAC">
        <w:t xml:space="preserve"> text details will</w:t>
      </w:r>
      <w:r>
        <w:t xml:space="preserve"> not be modified </w:t>
      </w:r>
      <w:r w:rsidR="005E6D9A" w:rsidRPr="005E6D9A">
        <w:t xml:space="preserve">when changes are applied to </w:t>
      </w:r>
      <w:r w:rsidR="00D673D2">
        <w:t>the overall schedule</w:t>
      </w:r>
      <w:r w:rsidR="005E6D9A" w:rsidRPr="005E6D9A">
        <w:t xml:space="preserve">. </w:t>
      </w:r>
      <w:r w:rsidR="00D673D2">
        <w:t>Manually scheduled tasks</w:t>
      </w:r>
      <w:r w:rsidR="005E6D9A" w:rsidRPr="005E6D9A">
        <w:t xml:space="preserve"> </w:t>
      </w:r>
      <w:r w:rsidR="00D673D2">
        <w:t>serve as a visual reminder</w:t>
      </w:r>
      <w:r w:rsidR="005E6D9A" w:rsidRPr="005E6D9A">
        <w:t xml:space="preserve"> </w:t>
      </w:r>
      <w:r w:rsidR="00D673D2">
        <w:t>that further</w:t>
      </w:r>
      <w:r w:rsidR="005E6D9A" w:rsidRPr="005E6D9A">
        <w:t xml:space="preserve"> data </w:t>
      </w:r>
      <w:r w:rsidR="00D673D2">
        <w:t xml:space="preserve">is required before these tasks will be </w:t>
      </w:r>
      <w:r w:rsidR="005E6D9A" w:rsidRPr="005E6D9A">
        <w:t xml:space="preserve">incorporated into the project schedule. </w:t>
      </w:r>
    </w:p>
    <w:p w14:paraId="7749B768" w14:textId="77777777" w:rsidR="00725F54" w:rsidRDefault="00F74182" w:rsidP="00D673D2">
      <w:pPr>
        <w:pStyle w:val="CalloutNote"/>
      </w:pPr>
      <w:r>
        <w:t xml:space="preserve">Manually scheduled tasks will begin to calculate information when you enter information that is recognizable by Project. For example, if you enter a Duration value and then link to another task, the Start Date and Finish Date columns will calculate. </w:t>
      </w:r>
    </w:p>
    <w:p w14:paraId="731F69F2" w14:textId="620E0059" w:rsidR="003B6BB9" w:rsidRPr="005E6D9A" w:rsidRDefault="00E21D26" w:rsidP="00D673D2">
      <w:pPr>
        <w:pStyle w:val="CalloutNote"/>
      </w:pPr>
      <w:r>
        <w:t xml:space="preserve">For a detailed discussion about linking with manually scheduled tasks, refer to </w:t>
      </w:r>
      <w:hyperlink r:id="rId15" w:history="1">
        <w:r w:rsidR="00530946" w:rsidRPr="00E701E3">
          <w:rPr>
            <w:rStyle w:val="Cross-Reference"/>
          </w:rPr>
          <w:t>MPwMP2013-Fundamentals</w:t>
        </w:r>
      </w:hyperlink>
      <w:r w:rsidR="00530946">
        <w:rPr>
          <w:rFonts w:ascii="Verdana" w:hAnsi="Verdana"/>
          <w:color w:val="000000"/>
          <w:sz w:val="16"/>
          <w:szCs w:val="16"/>
        </w:rPr>
        <w:t>.</w:t>
      </w:r>
    </w:p>
    <w:p w14:paraId="62A49716" w14:textId="39E2F498" w:rsidR="005E6D9A" w:rsidRPr="005E6D9A" w:rsidRDefault="00317C47" w:rsidP="005E6D9A">
      <w:r w:rsidRPr="00863121">
        <w:t>To enter a task and change its task mode</w:t>
      </w:r>
      <w:r w:rsidR="005E6D9A" w:rsidRPr="00863121">
        <w:t xml:space="preserve"> in PWA:</w:t>
      </w:r>
      <w:r w:rsidR="005E6D9A" w:rsidRPr="005E6D9A">
        <w:t xml:space="preserve"> </w:t>
      </w:r>
    </w:p>
    <w:p w14:paraId="5F45057A" w14:textId="37D4CDEA" w:rsidR="005E6D9A" w:rsidRDefault="0021152E" w:rsidP="0021152E">
      <w:pPr>
        <w:pStyle w:val="OrderedList1"/>
        <w:numPr>
          <w:ilvl w:val="0"/>
          <w:numId w:val="33"/>
        </w:numPr>
      </w:pPr>
      <w:r>
        <w:t xml:space="preserve">Ensure that your project is checked out </w:t>
      </w:r>
      <w:r w:rsidR="00A82D4E" w:rsidRPr="00A82D4E">
        <w:rPr>
          <w:rStyle w:val="UIInteraction"/>
        </w:rPr>
        <w:t>in Browser</w:t>
      </w:r>
      <w:r w:rsidR="00A82D4E">
        <w:t xml:space="preserve"> </w:t>
      </w:r>
      <w:r>
        <w:t xml:space="preserve">and you are on the </w:t>
      </w:r>
      <w:r w:rsidRPr="0021152E">
        <w:rPr>
          <w:rStyle w:val="UIInteraction"/>
        </w:rPr>
        <w:t>Schedule</w:t>
      </w:r>
      <w:r>
        <w:t xml:space="preserve"> page in PWA. </w:t>
      </w:r>
    </w:p>
    <w:p w14:paraId="1E72AB45" w14:textId="1058AA7D" w:rsidR="0021152E" w:rsidRDefault="0021152E" w:rsidP="0021152E">
      <w:pPr>
        <w:pStyle w:val="OrderedList1"/>
      </w:pPr>
      <w:r>
        <w:t xml:space="preserve">In an available blank cell in the </w:t>
      </w:r>
      <w:r w:rsidRPr="00946F79">
        <w:rPr>
          <w:rStyle w:val="UIInteraction"/>
        </w:rPr>
        <w:t>Task Name</w:t>
      </w:r>
      <w:r>
        <w:t xml:space="preserve"> column, enter the name for the task and press </w:t>
      </w:r>
      <w:r w:rsidRPr="00E701E3">
        <w:rPr>
          <w:rStyle w:val="UIInteraction"/>
        </w:rPr>
        <w:t>Enter</w:t>
      </w:r>
      <w:r>
        <w:t xml:space="preserve">. </w:t>
      </w:r>
      <w:r w:rsidR="00851864">
        <w:t xml:space="preserve">Repeat as needed. </w:t>
      </w:r>
    </w:p>
    <w:p w14:paraId="5DE4DE56" w14:textId="4701037D" w:rsidR="00E77AEA" w:rsidRPr="005E6D9A" w:rsidRDefault="00E77AEA" w:rsidP="00E77AEA">
      <w:pPr>
        <w:pStyle w:val="CalloutNote"/>
      </w:pPr>
      <w:r w:rsidRPr="005E6D9A">
        <w:t xml:space="preserve">The cursor moves onto the next row indicating that you can continue entering another new task. </w:t>
      </w:r>
    </w:p>
    <w:p w14:paraId="4D81D30C" w14:textId="4035C75E" w:rsidR="00725F54" w:rsidRPr="00725F54" w:rsidRDefault="00725F54" w:rsidP="00725F54">
      <w:r>
        <w:t>screenshot</w:t>
      </w:r>
    </w:p>
    <w:p w14:paraId="75EFF508" w14:textId="65724202" w:rsidR="005E6D9A" w:rsidRPr="005E6D9A" w:rsidRDefault="005E6D9A" w:rsidP="00E701E3">
      <w:pPr>
        <w:pStyle w:val="FigureCaption"/>
      </w:pPr>
      <w:r w:rsidRPr="005E6D9A">
        <w:t xml:space="preserve">Manual or </w:t>
      </w:r>
      <w:r w:rsidR="00D07F4B">
        <w:t>Auto-schedule</w:t>
      </w:r>
      <w:r w:rsidRPr="005E6D9A">
        <w:t xml:space="preserve"> Option [] </w:t>
      </w:r>
    </w:p>
    <w:p w14:paraId="11981A56" w14:textId="22EEA17D" w:rsidR="005E6D9A" w:rsidRDefault="005E6D9A" w:rsidP="00946F79">
      <w:pPr>
        <w:pStyle w:val="OrderedList1"/>
      </w:pPr>
      <w:r w:rsidRPr="005E6D9A">
        <w:t xml:space="preserve">Select the </w:t>
      </w:r>
      <w:r w:rsidR="00851864">
        <w:t xml:space="preserve">desired </w:t>
      </w:r>
      <w:r w:rsidRPr="005E6D9A">
        <w:t>task</w:t>
      </w:r>
      <w:r w:rsidR="00851864">
        <w:t xml:space="preserve">(s) </w:t>
      </w:r>
      <w:r w:rsidRPr="005E6D9A">
        <w:t xml:space="preserve">and </w:t>
      </w:r>
      <w:r w:rsidR="00851864">
        <w:t xml:space="preserve">on the </w:t>
      </w:r>
      <w:r w:rsidR="00851864" w:rsidRPr="004A419F">
        <w:rPr>
          <w:rStyle w:val="UIInteraction"/>
        </w:rPr>
        <w:t>Task</w:t>
      </w:r>
      <w:r w:rsidR="00851864">
        <w:t xml:space="preserve"> tab, in the </w:t>
      </w:r>
      <w:r w:rsidR="00851864">
        <w:rPr>
          <w:rStyle w:val="UIInteraction"/>
        </w:rPr>
        <w:t>Editing</w:t>
      </w:r>
      <w:r w:rsidR="00851864">
        <w:t xml:space="preserve"> group, click </w:t>
      </w:r>
      <w:r w:rsidR="00851864" w:rsidRPr="0003665A">
        <w:rPr>
          <w:rStyle w:val="UIInteraction"/>
        </w:rPr>
        <w:t>Manually Schedule</w:t>
      </w:r>
      <w:r w:rsidR="00851864" w:rsidRPr="0003665A">
        <w:t xml:space="preserve"> or </w:t>
      </w:r>
      <w:r w:rsidR="00D07F4B">
        <w:rPr>
          <w:rStyle w:val="UIInteraction"/>
        </w:rPr>
        <w:t>Auto-schedule</w:t>
      </w:r>
      <w:r w:rsidR="00851864" w:rsidRPr="0003665A">
        <w:t xml:space="preserve"> as desired. </w:t>
      </w:r>
      <w:r w:rsidR="00851864">
        <w:t xml:space="preserve"> </w:t>
      </w:r>
    </w:p>
    <w:p w14:paraId="67525CD3" w14:textId="37B5EAB0" w:rsidR="00E77AEA" w:rsidRPr="005E6D9A" w:rsidRDefault="00E77AEA" w:rsidP="00E77AEA">
      <w:pPr>
        <w:pStyle w:val="CalloutNote"/>
      </w:pPr>
      <w:r w:rsidRPr="005E6D9A">
        <w:lastRenderedPageBreak/>
        <w:t>If the task</w:t>
      </w:r>
      <w:r w:rsidR="001527D9">
        <w:t xml:space="preserve"> is in </w:t>
      </w:r>
      <w:r w:rsidR="00D07F4B">
        <w:rPr>
          <w:rStyle w:val="UIInteraction"/>
          <w:color w:val="auto"/>
        </w:rPr>
        <w:t>Auto-</w:t>
      </w:r>
      <w:r w:rsidR="000E799E">
        <w:rPr>
          <w:rStyle w:val="UIInteraction"/>
          <w:color w:val="auto"/>
        </w:rPr>
        <w:t>S</w:t>
      </w:r>
      <w:r w:rsidR="00D07F4B">
        <w:rPr>
          <w:rStyle w:val="UIInteraction"/>
          <w:color w:val="auto"/>
        </w:rPr>
        <w:t>chedule</w:t>
      </w:r>
      <w:r w:rsidR="001527D9">
        <w:t xml:space="preserve"> mode, the Duration, Start D</w:t>
      </w:r>
      <w:r w:rsidRPr="005E6D9A">
        <w:t xml:space="preserve">ate and </w:t>
      </w:r>
      <w:r w:rsidR="001527D9">
        <w:t>Finish D</w:t>
      </w:r>
      <w:r w:rsidRPr="005E6D9A">
        <w:t xml:space="preserve">ate </w:t>
      </w:r>
      <w:r w:rsidR="001527D9">
        <w:t>columns</w:t>
      </w:r>
      <w:r w:rsidRPr="005E6D9A">
        <w:t xml:space="preserve"> will automatically populate. Duration, by default, will equal 1 day (</w:t>
      </w:r>
      <w:r w:rsidRPr="00E701E3">
        <w:rPr>
          <w:rStyle w:val="Code"/>
        </w:rPr>
        <w:t>1d</w:t>
      </w:r>
      <w:r w:rsidRPr="005E6D9A">
        <w:t xml:space="preserve">) and the start and finish dates will correspond to the project start date. </w:t>
      </w:r>
    </w:p>
    <w:p w14:paraId="5DBFE983" w14:textId="42930B6C" w:rsidR="00E77AEA" w:rsidRPr="005E6D9A" w:rsidRDefault="00E77AEA" w:rsidP="00E77AEA">
      <w:pPr>
        <w:pStyle w:val="CalloutNote"/>
      </w:pPr>
      <w:r w:rsidRPr="005E6D9A">
        <w:t xml:space="preserve">If the task is in </w:t>
      </w:r>
      <w:r w:rsidRPr="00C56C82">
        <w:rPr>
          <w:rStyle w:val="UIInteraction"/>
          <w:color w:val="auto"/>
        </w:rPr>
        <w:t>Manually Schedule</w:t>
      </w:r>
      <w:r w:rsidR="000E799E">
        <w:rPr>
          <w:rStyle w:val="UIInteraction"/>
          <w:color w:val="auto"/>
        </w:rPr>
        <w:t>d</w:t>
      </w:r>
      <w:r w:rsidRPr="005E6D9A">
        <w:t xml:space="preserve"> mode, the </w:t>
      </w:r>
      <w:r w:rsidR="001527D9">
        <w:t>D</w:t>
      </w:r>
      <w:r w:rsidRPr="005E6D9A">
        <w:t xml:space="preserve">uration, </w:t>
      </w:r>
      <w:r w:rsidR="001527D9">
        <w:t>Start Date and Finish D</w:t>
      </w:r>
      <w:r w:rsidRPr="005E6D9A">
        <w:t xml:space="preserve">ate </w:t>
      </w:r>
      <w:r w:rsidR="001527D9">
        <w:t>columns</w:t>
      </w:r>
      <w:r w:rsidRPr="005E6D9A">
        <w:t xml:space="preserve"> will remain blank to be filled in manually. </w:t>
      </w:r>
    </w:p>
    <w:p w14:paraId="201D2CC4" w14:textId="58F93734" w:rsidR="007F44C5" w:rsidRDefault="007F44C5" w:rsidP="007F44C5">
      <w:pPr>
        <w:pStyle w:val="CalloutTip"/>
      </w:pPr>
      <w:r>
        <w:t xml:space="preserve">You can also change the task mode by using the dropdown list in the </w:t>
      </w:r>
      <w:r w:rsidRPr="006F7F43">
        <w:rPr>
          <w:rStyle w:val="UIInteraction"/>
          <w:color w:val="auto"/>
        </w:rPr>
        <w:t>Mode</w:t>
      </w:r>
      <w:r>
        <w:t xml:space="preserve"> column to the left of each</w:t>
      </w:r>
      <w:r w:rsidR="00BF1DB3">
        <w:t xml:space="preserve"> t</w:t>
      </w:r>
      <w:r>
        <w:t>ask’s name.</w:t>
      </w:r>
    </w:p>
    <w:p w14:paraId="13371469" w14:textId="77777777" w:rsidR="005E6D9A" w:rsidRPr="005E6D9A" w:rsidRDefault="005E6D9A" w:rsidP="00E701E3">
      <w:pPr>
        <w:pStyle w:val="Heading2"/>
      </w:pPr>
      <w:r w:rsidRPr="005E6D9A">
        <w:t xml:space="preserve">Inserting and Deleting Tasks </w:t>
      </w:r>
    </w:p>
    <w:p w14:paraId="4316B857" w14:textId="68582BCA" w:rsidR="005E6D9A" w:rsidRPr="005E6D9A" w:rsidRDefault="001C4D2C" w:rsidP="005E6D9A">
      <w:r>
        <w:t xml:space="preserve">During schedule development, you may discover that you missed a task in your task list or that a task is no longer needed. In these instances, you will need to either </w:t>
      </w:r>
      <w:r w:rsidR="0080555C">
        <w:t>insert</w:t>
      </w:r>
      <w:r>
        <w:t xml:space="preserve"> or delete a task.</w:t>
      </w:r>
    </w:p>
    <w:p w14:paraId="59AAC449" w14:textId="1994C21F" w:rsidR="005E6D9A" w:rsidRPr="005E6D9A" w:rsidRDefault="005E6D9A" w:rsidP="005E6D9A">
      <w:r w:rsidRPr="00A82D4E">
        <w:t>To insert or delete tasks in PWA:</w:t>
      </w:r>
    </w:p>
    <w:p w14:paraId="3F0C9B41" w14:textId="77777777" w:rsidR="00A82D4E" w:rsidRDefault="00A82D4E" w:rsidP="00A82D4E">
      <w:pPr>
        <w:pStyle w:val="OrderedList1"/>
        <w:numPr>
          <w:ilvl w:val="0"/>
          <w:numId w:val="35"/>
        </w:numPr>
      </w:pPr>
      <w:r>
        <w:t xml:space="preserve">Ensure that your project is checked out </w:t>
      </w:r>
      <w:r w:rsidRPr="00A82D4E">
        <w:rPr>
          <w:rStyle w:val="UIInteraction"/>
        </w:rPr>
        <w:t>in Browser</w:t>
      </w:r>
      <w:r>
        <w:t xml:space="preserve"> and you are on the </w:t>
      </w:r>
      <w:r w:rsidRPr="0021152E">
        <w:rPr>
          <w:rStyle w:val="UIInteraction"/>
        </w:rPr>
        <w:t>Schedule</w:t>
      </w:r>
      <w:r>
        <w:t xml:space="preserve"> page in PWA. </w:t>
      </w:r>
    </w:p>
    <w:p w14:paraId="4EDD143F" w14:textId="52573C03" w:rsidR="00CE3D3F" w:rsidRPr="00F0659B" w:rsidRDefault="00F0659B" w:rsidP="00E701E3">
      <w:pPr>
        <w:pStyle w:val="UnorderedList2"/>
        <w:rPr>
          <w:rStyle w:val="UIInteraction"/>
          <w:b w:val="0"/>
          <w:bCs w:val="0"/>
        </w:rPr>
      </w:pPr>
      <w:r>
        <w:t xml:space="preserve">To add a new task in the schedule, select the task below where you want to insert a new task. On the </w:t>
      </w:r>
      <w:r w:rsidRPr="004A419F">
        <w:rPr>
          <w:rStyle w:val="UIInteraction"/>
        </w:rPr>
        <w:t>Task</w:t>
      </w:r>
      <w:r>
        <w:t xml:space="preserve"> tab, in the </w:t>
      </w:r>
      <w:r>
        <w:rPr>
          <w:rStyle w:val="UIInteraction"/>
        </w:rPr>
        <w:t>Tasks</w:t>
      </w:r>
      <w:r>
        <w:t xml:space="preserve"> group, click </w:t>
      </w:r>
      <w:r>
        <w:rPr>
          <w:rStyle w:val="UIInteraction"/>
        </w:rPr>
        <w:t>Insert.</w:t>
      </w:r>
    </w:p>
    <w:p w14:paraId="3FE8572E" w14:textId="4F656503" w:rsidR="00F0659B" w:rsidRDefault="00F0659B" w:rsidP="00E701E3">
      <w:pPr>
        <w:pStyle w:val="UnorderedList2"/>
      </w:pPr>
      <w:r w:rsidRPr="00F0659B">
        <w:t xml:space="preserve">To delete a task in the schedule, select the desired task. On the </w:t>
      </w:r>
      <w:r w:rsidRPr="00F0659B">
        <w:rPr>
          <w:rStyle w:val="UIInteraction"/>
        </w:rPr>
        <w:t>Task</w:t>
      </w:r>
      <w:r w:rsidRPr="00F0659B">
        <w:t xml:space="preserve"> tab, in the </w:t>
      </w:r>
      <w:r w:rsidRPr="00F0659B">
        <w:rPr>
          <w:rStyle w:val="UIInteraction"/>
        </w:rPr>
        <w:t>Tasks</w:t>
      </w:r>
      <w:r w:rsidRPr="00F0659B">
        <w:t xml:space="preserve"> group, click </w:t>
      </w:r>
      <w:r w:rsidRPr="00F0659B">
        <w:rPr>
          <w:rStyle w:val="UIInteraction"/>
        </w:rPr>
        <w:t>Delete</w:t>
      </w:r>
      <w:r w:rsidRPr="00F0659B">
        <w:t xml:space="preserve">. </w:t>
      </w:r>
    </w:p>
    <w:p w14:paraId="1409A323" w14:textId="77777777" w:rsidR="005E6D9A" w:rsidRPr="005E6D9A" w:rsidRDefault="005E6D9A" w:rsidP="00E701E3">
      <w:pPr>
        <w:pStyle w:val="Heading2"/>
      </w:pPr>
      <w:r w:rsidRPr="005E6D9A">
        <w:t xml:space="preserve">Organizing Tasks into Phases </w:t>
      </w:r>
    </w:p>
    <w:p w14:paraId="50C4357A" w14:textId="59F16303" w:rsidR="005E6D9A" w:rsidRPr="005E6D9A" w:rsidRDefault="00B12144" w:rsidP="005E6D9A">
      <w:r>
        <w:t>If you initially entered high-level</w:t>
      </w:r>
      <w:r w:rsidR="005E6D9A" w:rsidRPr="005E6D9A">
        <w:t xml:space="preserve"> tasks in PWA, you can break the structure down further into subordinate tasks. These are referred to as </w:t>
      </w:r>
      <w:r w:rsidR="005E6D9A" w:rsidRPr="00E701E3">
        <w:rPr>
          <w:rStyle w:val="Importantterm"/>
        </w:rPr>
        <w:t>sub-tasks</w:t>
      </w:r>
      <w:r w:rsidR="005E6D9A" w:rsidRPr="005E6D9A">
        <w:t xml:space="preserve">. When you add a sub-task, the top level task becomes a </w:t>
      </w:r>
      <w:r w:rsidR="005E6D9A" w:rsidRPr="00E701E3">
        <w:rPr>
          <w:rStyle w:val="Importantterm"/>
        </w:rPr>
        <w:t>summary task</w:t>
      </w:r>
      <w:r w:rsidR="005E6D9A" w:rsidRPr="005E6D9A">
        <w:t xml:space="preserve">. Breaking up summary tasks into smaller work units or sub-tasks is called a “top down” approach. You can also follow the “bottom up” approach by first creating sub-tasks and then grouping them under summary tasks. </w:t>
      </w:r>
    </w:p>
    <w:p w14:paraId="12447944" w14:textId="77777777" w:rsidR="005E6D9A" w:rsidRPr="005E6D9A" w:rsidRDefault="005E6D9A" w:rsidP="00B12144">
      <w:pPr>
        <w:pStyle w:val="CalloutTip"/>
      </w:pPr>
      <w:r w:rsidRPr="005E6D9A">
        <w:lastRenderedPageBreak/>
        <w:t xml:space="preserve">Summary tasks and sub-tasks provide a great way to organize tasks into phases in PWA. </w:t>
      </w:r>
    </w:p>
    <w:p w14:paraId="67ECE76A" w14:textId="77777777" w:rsidR="005E6D9A" w:rsidRPr="005E6D9A" w:rsidRDefault="005E6D9A" w:rsidP="005E6D9A">
      <w:r w:rsidRPr="00B64A54">
        <w:t>To organize tasks into phases in PWA:</w:t>
      </w:r>
      <w:r w:rsidRPr="005E6D9A">
        <w:t xml:space="preserve"> </w:t>
      </w:r>
    </w:p>
    <w:p w14:paraId="029B6482" w14:textId="77777777" w:rsidR="00B64A54" w:rsidRDefault="00B64A54" w:rsidP="00B64A54">
      <w:pPr>
        <w:pStyle w:val="OrderedList1"/>
        <w:numPr>
          <w:ilvl w:val="0"/>
          <w:numId w:val="38"/>
        </w:numPr>
      </w:pPr>
      <w:r>
        <w:t xml:space="preserve">Ensure that your project is checked out </w:t>
      </w:r>
      <w:r w:rsidRPr="00A82D4E">
        <w:rPr>
          <w:rStyle w:val="UIInteraction"/>
        </w:rPr>
        <w:t>in Browser</w:t>
      </w:r>
      <w:r>
        <w:t xml:space="preserve"> and you are on the </w:t>
      </w:r>
      <w:r w:rsidRPr="0021152E">
        <w:rPr>
          <w:rStyle w:val="UIInteraction"/>
        </w:rPr>
        <w:t>Schedule</w:t>
      </w:r>
      <w:r>
        <w:t xml:space="preserve"> page in PWA. </w:t>
      </w:r>
    </w:p>
    <w:p w14:paraId="44E5B106" w14:textId="3AC51004" w:rsidR="001D1301" w:rsidRDefault="001D1301" w:rsidP="00B64A54">
      <w:r>
        <w:t>screenshot</w:t>
      </w:r>
    </w:p>
    <w:p w14:paraId="466B6510" w14:textId="2BE27EF2" w:rsidR="00B64A54" w:rsidRPr="005E6D9A" w:rsidRDefault="00B64A54" w:rsidP="00E701E3">
      <w:pPr>
        <w:pStyle w:val="FigureCaption"/>
      </w:pPr>
      <w:r w:rsidRPr="005E6D9A">
        <w:t xml:space="preserve">Organizing Options [] </w:t>
      </w:r>
    </w:p>
    <w:p w14:paraId="0C97D4D0" w14:textId="156FA27F" w:rsidR="00B64A54" w:rsidRPr="006F695F" w:rsidRDefault="00B64A54" w:rsidP="00E701E3">
      <w:pPr>
        <w:pStyle w:val="UnorderedList2"/>
        <w:rPr>
          <w:rStyle w:val="UIInteraction"/>
          <w:b w:val="0"/>
          <w:bCs w:val="0"/>
          <w:color w:val="595959" w:themeColor="text1" w:themeTint="A6"/>
        </w:rPr>
      </w:pPr>
      <w:r>
        <w:t>Select the desired task(s)</w:t>
      </w:r>
      <w:r w:rsidR="00503606">
        <w:t xml:space="preserve"> below a task that will become the summary task</w:t>
      </w:r>
      <w:r>
        <w:t xml:space="preserve">. </w:t>
      </w:r>
      <w:r w:rsidR="006F695F">
        <w:t xml:space="preserve">On the </w:t>
      </w:r>
      <w:r w:rsidR="006F695F" w:rsidRPr="004A419F">
        <w:rPr>
          <w:rStyle w:val="UIInteraction"/>
        </w:rPr>
        <w:t>Task</w:t>
      </w:r>
      <w:r w:rsidR="006F695F">
        <w:t xml:space="preserve"> tab, in the </w:t>
      </w:r>
      <w:r w:rsidR="00250D6D">
        <w:rPr>
          <w:rStyle w:val="UIInteraction"/>
        </w:rPr>
        <w:t>Editing</w:t>
      </w:r>
      <w:r w:rsidR="006F695F">
        <w:t xml:space="preserve"> group, click </w:t>
      </w:r>
      <w:r w:rsidR="006F695F">
        <w:rPr>
          <w:rStyle w:val="UIInteraction"/>
        </w:rPr>
        <w:t>Indent.</w:t>
      </w:r>
    </w:p>
    <w:p w14:paraId="4594FB1A" w14:textId="49F24B18" w:rsidR="006F695F" w:rsidRPr="006F695F" w:rsidRDefault="006F695F" w:rsidP="00E701E3">
      <w:pPr>
        <w:pStyle w:val="UnorderedList2"/>
        <w:rPr>
          <w:rStyle w:val="UIInteraction"/>
          <w:b w:val="0"/>
          <w:bCs w:val="0"/>
        </w:rPr>
      </w:pPr>
      <w:r w:rsidRPr="006F695F">
        <w:t>Select the desired task(s).</w:t>
      </w:r>
      <w:r>
        <w:rPr>
          <w:rStyle w:val="UIInteraction"/>
        </w:rPr>
        <w:t xml:space="preserve"> </w:t>
      </w:r>
      <w:r>
        <w:t xml:space="preserve">On the </w:t>
      </w:r>
      <w:r w:rsidRPr="004A419F">
        <w:rPr>
          <w:rStyle w:val="UIInteraction"/>
        </w:rPr>
        <w:t>Task</w:t>
      </w:r>
      <w:r>
        <w:t xml:space="preserve"> tab, in the </w:t>
      </w:r>
      <w:r w:rsidR="00250D6D">
        <w:rPr>
          <w:rStyle w:val="UIInteraction"/>
        </w:rPr>
        <w:t>Editing</w:t>
      </w:r>
      <w:r>
        <w:t xml:space="preserve"> group, click </w:t>
      </w:r>
      <w:r>
        <w:rPr>
          <w:rStyle w:val="UIInteraction"/>
        </w:rPr>
        <w:t>Outdent.</w:t>
      </w:r>
    </w:p>
    <w:p w14:paraId="0306F007" w14:textId="45D78C8D" w:rsidR="005E6D9A" w:rsidRPr="005E6D9A" w:rsidRDefault="005E6D9A" w:rsidP="0004626A">
      <w:pPr>
        <w:pStyle w:val="CalloutNote"/>
      </w:pPr>
      <w:r w:rsidRPr="005E6D9A">
        <w:t xml:space="preserve">By default, summary tasks appear in boldface type and the sub-tasks appear in normal type. </w:t>
      </w:r>
    </w:p>
    <w:p w14:paraId="3C32F75D" w14:textId="77777777" w:rsidR="005E6D9A" w:rsidRPr="005E6D9A" w:rsidRDefault="005E6D9A" w:rsidP="0004626A">
      <w:pPr>
        <w:pStyle w:val="CalloutTip"/>
      </w:pPr>
      <w:r w:rsidRPr="005E6D9A">
        <w:t xml:space="preserve">You can also select multiple tasks simultaneously and indent them creating a group of sub-tasks at one time. Select multiple tasks by holding down the </w:t>
      </w:r>
      <w:r w:rsidRPr="00E701E3">
        <w:rPr>
          <w:rStyle w:val="UIInteraction"/>
        </w:rPr>
        <w:t>Ctrl</w:t>
      </w:r>
      <w:r w:rsidRPr="005E6D9A">
        <w:t xml:space="preserve"> (to select tasks individually) or </w:t>
      </w:r>
      <w:r w:rsidRPr="00E701E3">
        <w:rPr>
          <w:rStyle w:val="UIInteraction"/>
        </w:rPr>
        <w:t>Shift</w:t>
      </w:r>
      <w:r w:rsidRPr="005E6D9A">
        <w:t xml:space="preserve"> key (to select a range) and selecting the appropriate tasks. </w:t>
      </w:r>
    </w:p>
    <w:p w14:paraId="0A4874D2" w14:textId="77777777" w:rsidR="005E6D9A" w:rsidRPr="005E6D9A" w:rsidRDefault="005E6D9A" w:rsidP="00E701E3">
      <w:pPr>
        <w:pStyle w:val="Heading2"/>
      </w:pPr>
      <w:r w:rsidRPr="005E6D9A">
        <w:t xml:space="preserve">Linking Project Tasks </w:t>
      </w:r>
    </w:p>
    <w:p w14:paraId="18B65217" w14:textId="2B2CC555" w:rsidR="005E6D9A" w:rsidRPr="005E6D9A" w:rsidRDefault="005E6D9A" w:rsidP="005E6D9A">
      <w:r w:rsidRPr="005E6D9A">
        <w:t xml:space="preserve">After organizing tasks into phases, the next step is to link dependent tasks. </w:t>
      </w:r>
      <w:r w:rsidR="004B6B7A">
        <w:t xml:space="preserve">By default, all </w:t>
      </w:r>
      <w:r w:rsidR="00D07F4B">
        <w:t>auto-schedule</w:t>
      </w:r>
      <w:r w:rsidR="004B6B7A">
        <w:t>d tasks will start the day the project starts, which is normally not realistic.</w:t>
      </w:r>
      <w:r w:rsidRPr="005E6D9A">
        <w:t xml:space="preserve"> </w:t>
      </w:r>
      <w:r w:rsidR="004B6B7A">
        <w:t xml:space="preserve">If this were true, you would be able to complete all tasks at the exact same time in the project and finish the project very quickly. </w:t>
      </w:r>
      <w:r w:rsidRPr="005E6D9A">
        <w:t xml:space="preserve">Usually, some tasks must start or finish before others can begin. A task that occurs before another task is a predecessor task and a task that occurs afterwards is a successor task. Tasks with dependency relationships are noted by linking. In the Gantt chart, the links are presented in the form of lines between two task bars. </w:t>
      </w:r>
    </w:p>
    <w:p w14:paraId="2577FFDE" w14:textId="2E8BECCD" w:rsidR="005E6D9A" w:rsidRPr="005E6D9A" w:rsidRDefault="005E6D9A" w:rsidP="005E6D9A">
      <w:r w:rsidRPr="005E6D9A">
        <w:lastRenderedPageBreak/>
        <w:t xml:space="preserve">PWA </w:t>
      </w:r>
      <w:r w:rsidR="00FD220F">
        <w:t xml:space="preserve">provides a shortcut to the most common dependency type used in schedules </w:t>
      </w:r>
      <w:r w:rsidR="00C24CA2">
        <w:t xml:space="preserve">– </w:t>
      </w:r>
      <w:r w:rsidRPr="005E6D9A">
        <w:t xml:space="preserve">Finish to Start. In a Finish to Start dependency, a successor task cannot start until the predecessor task finishes. </w:t>
      </w:r>
    </w:p>
    <w:p w14:paraId="079FB461" w14:textId="566786D4" w:rsidR="005E6D9A" w:rsidRDefault="005E6D9A" w:rsidP="005E6D9A">
      <w:r w:rsidRPr="00462190">
        <w:t xml:space="preserve">To link </w:t>
      </w:r>
      <w:r w:rsidR="009D7ADD">
        <w:t xml:space="preserve">or unlink </w:t>
      </w:r>
      <w:r w:rsidRPr="00462190">
        <w:t xml:space="preserve">tasks in </w:t>
      </w:r>
      <w:r w:rsidR="00B4475F" w:rsidRPr="00462190">
        <w:t>PWA:</w:t>
      </w:r>
      <w:r w:rsidRPr="005E6D9A">
        <w:t xml:space="preserve"> </w:t>
      </w:r>
    </w:p>
    <w:p w14:paraId="3FED4642" w14:textId="77777777" w:rsidR="009D7ADD" w:rsidRDefault="009D7ADD" w:rsidP="009D7ADD">
      <w:pPr>
        <w:pStyle w:val="OrderedList1"/>
        <w:numPr>
          <w:ilvl w:val="0"/>
          <w:numId w:val="40"/>
        </w:numPr>
      </w:pPr>
      <w:r>
        <w:t xml:space="preserve">Ensure that your project is checked out </w:t>
      </w:r>
      <w:r w:rsidRPr="00A82D4E">
        <w:rPr>
          <w:rStyle w:val="UIInteraction"/>
        </w:rPr>
        <w:t>in Browser</w:t>
      </w:r>
      <w:r>
        <w:t xml:space="preserve"> and you are on the </w:t>
      </w:r>
      <w:r w:rsidRPr="0021152E">
        <w:rPr>
          <w:rStyle w:val="UIInteraction"/>
        </w:rPr>
        <w:t>Schedule</w:t>
      </w:r>
      <w:r>
        <w:t xml:space="preserve"> page in PWA. </w:t>
      </w:r>
    </w:p>
    <w:p w14:paraId="6679BFC1" w14:textId="67BE37B6" w:rsidR="00B82A7E" w:rsidRDefault="00B82A7E" w:rsidP="005E6D9A">
      <w:r>
        <w:t>screenshot</w:t>
      </w:r>
    </w:p>
    <w:p w14:paraId="14D7A0B8" w14:textId="5D2A3652" w:rsidR="005E6D9A" w:rsidRPr="005E6D9A" w:rsidRDefault="005E6D9A" w:rsidP="00E701E3">
      <w:pPr>
        <w:pStyle w:val="FigureCaption"/>
      </w:pPr>
      <w:r w:rsidRPr="005E6D9A">
        <w:t xml:space="preserve">Linking Options [] </w:t>
      </w:r>
    </w:p>
    <w:p w14:paraId="1FF20ECC" w14:textId="77777777" w:rsidR="006E1736" w:rsidRPr="006E1736" w:rsidRDefault="006E1736" w:rsidP="00E701E3">
      <w:pPr>
        <w:pStyle w:val="UnorderedList2"/>
        <w:rPr>
          <w:rStyle w:val="UIInteraction"/>
          <w:b w:val="0"/>
          <w:bCs w:val="0"/>
          <w:color w:val="595959" w:themeColor="text1" w:themeTint="A6"/>
        </w:rPr>
      </w:pPr>
      <w:r>
        <w:t xml:space="preserve">Select the desired tasks that you want to link together. On the </w:t>
      </w:r>
      <w:r w:rsidRPr="004A419F">
        <w:rPr>
          <w:rStyle w:val="UIInteraction"/>
        </w:rPr>
        <w:t>Task</w:t>
      </w:r>
      <w:r>
        <w:t xml:space="preserve"> tab, in the </w:t>
      </w:r>
      <w:r>
        <w:rPr>
          <w:rStyle w:val="UIInteraction"/>
        </w:rPr>
        <w:t>Editing</w:t>
      </w:r>
      <w:r>
        <w:t xml:space="preserve"> group, click </w:t>
      </w:r>
      <w:r>
        <w:rPr>
          <w:rStyle w:val="UIInteraction"/>
        </w:rPr>
        <w:t>Link Tasks.</w:t>
      </w:r>
    </w:p>
    <w:p w14:paraId="67F60E66" w14:textId="0A37FB6B" w:rsidR="006E1736" w:rsidRPr="006E1736" w:rsidRDefault="006E1736" w:rsidP="00E701E3">
      <w:pPr>
        <w:pStyle w:val="UnorderedList2"/>
        <w:rPr>
          <w:rStyle w:val="UIInteraction"/>
          <w:b w:val="0"/>
          <w:bCs w:val="0"/>
        </w:rPr>
      </w:pPr>
      <w:r>
        <w:t xml:space="preserve">Select the desired tasks that you want to unlink. On the </w:t>
      </w:r>
      <w:r w:rsidRPr="004A419F">
        <w:rPr>
          <w:rStyle w:val="UIInteraction"/>
        </w:rPr>
        <w:t>Task</w:t>
      </w:r>
      <w:r>
        <w:t xml:space="preserve"> tab, in the </w:t>
      </w:r>
      <w:r>
        <w:rPr>
          <w:rStyle w:val="UIInteraction"/>
        </w:rPr>
        <w:t>Editing</w:t>
      </w:r>
      <w:r>
        <w:t xml:space="preserve"> group, click </w:t>
      </w:r>
      <w:r>
        <w:rPr>
          <w:rStyle w:val="UIInteraction"/>
        </w:rPr>
        <w:t>Unlink Tasks.</w:t>
      </w:r>
    </w:p>
    <w:p w14:paraId="39AD4292" w14:textId="070AC716" w:rsidR="004E1FDE" w:rsidRDefault="005E6D9A" w:rsidP="004E1FDE">
      <w:pPr>
        <w:pStyle w:val="CalloutNote"/>
      </w:pPr>
      <w:r w:rsidRPr="005E6D9A">
        <w:t xml:space="preserve">You can select </w:t>
      </w:r>
      <w:r w:rsidR="004E1FDE">
        <w:t xml:space="preserve">two or more tasks to link in a series. Use the </w:t>
      </w:r>
      <w:r w:rsidR="004E1FDE" w:rsidRPr="00E701E3">
        <w:rPr>
          <w:rStyle w:val="UIInteraction"/>
        </w:rPr>
        <w:t>Ctrl</w:t>
      </w:r>
      <w:r w:rsidR="004E1FDE">
        <w:t xml:space="preserve"> key to select non-adjacent tasks. </w:t>
      </w:r>
      <w:r w:rsidRPr="005E6D9A">
        <w:t xml:space="preserve"> </w:t>
      </w:r>
    </w:p>
    <w:p w14:paraId="46DFB733" w14:textId="4BEAA796" w:rsidR="004E1FDE" w:rsidRDefault="00D6199B" w:rsidP="004E1FDE">
      <w:pPr>
        <w:pStyle w:val="CalloutWarning"/>
      </w:pPr>
      <w:r>
        <w:t>The first task you select is the predecessor to the second task. If you select more than two tasks, the predecessor is always the task you click before.</w:t>
      </w:r>
      <w:bookmarkStart w:id="0" w:name="_GoBack"/>
      <w:bookmarkEnd w:id="0"/>
    </w:p>
    <w:sectPr w:rsidR="004E1FDE" w:rsidSect="0036225E">
      <w:pgSz w:w="12240" w:h="15840"/>
      <w:pgMar w:top="1440" w:right="2880" w:bottom="2880" w:left="28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3ED62" w14:textId="77777777" w:rsidR="001960CE" w:rsidRDefault="001960CE" w:rsidP="001960CE">
      <w:pPr>
        <w:spacing w:after="0" w:line="240" w:lineRule="auto"/>
      </w:pPr>
      <w:r>
        <w:separator/>
      </w:r>
    </w:p>
  </w:endnote>
  <w:endnote w:type="continuationSeparator" w:id="0">
    <w:p w14:paraId="1353BA5D" w14:textId="77777777" w:rsidR="001960CE" w:rsidRDefault="001960CE" w:rsidP="00196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NeueLTStd-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179246" w14:textId="77777777" w:rsidR="001960CE" w:rsidRDefault="001960CE" w:rsidP="001960CE">
      <w:pPr>
        <w:spacing w:after="0" w:line="240" w:lineRule="auto"/>
      </w:pPr>
      <w:r>
        <w:separator/>
      </w:r>
    </w:p>
  </w:footnote>
  <w:footnote w:type="continuationSeparator" w:id="0">
    <w:p w14:paraId="253E9C79" w14:textId="77777777" w:rsidR="001960CE" w:rsidRDefault="001960CE" w:rsidP="001960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42A72"/>
    <w:multiLevelType w:val="hybridMultilevel"/>
    <w:tmpl w:val="FB14F438"/>
    <w:lvl w:ilvl="0" w:tplc="DC541F32">
      <w:start w:val="1"/>
      <w:numFmt w:val="lowerLetter"/>
      <w:pStyle w:val="Ord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A80E5D"/>
    <w:multiLevelType w:val="hybridMultilevel"/>
    <w:tmpl w:val="FA5C3CD4"/>
    <w:lvl w:ilvl="0" w:tplc="5EC2B04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84BA2"/>
    <w:multiLevelType w:val="hybridMultilevel"/>
    <w:tmpl w:val="BE8A3D18"/>
    <w:lvl w:ilvl="0" w:tplc="A4305E62">
      <w:start w:val="1"/>
      <w:numFmt w:val="decimal"/>
      <w:pStyle w:val="FigureCaption"/>
      <w:lvlText w:val="Figure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6B5730"/>
    <w:multiLevelType w:val="hybridMultilevel"/>
    <w:tmpl w:val="0D90924A"/>
    <w:lvl w:ilvl="0" w:tplc="5BF6588A">
      <w:start w:val="1"/>
      <w:numFmt w:val="decimal"/>
      <w:pStyle w:val="Ordered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E96D6E"/>
    <w:multiLevelType w:val="hybridMultilevel"/>
    <w:tmpl w:val="81423E1A"/>
    <w:lvl w:ilvl="0" w:tplc="7A96336E">
      <w:start w:val="1"/>
      <w:numFmt w:val="decimal"/>
      <w:pStyle w:val="TableTitle"/>
      <w:lvlText w:val="Tabl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58723A"/>
    <w:multiLevelType w:val="hybridMultilevel"/>
    <w:tmpl w:val="B202A0CC"/>
    <w:lvl w:ilvl="0" w:tplc="DBBC6BE4">
      <w:start w:val="1"/>
      <w:numFmt w:val="bullet"/>
      <w:pStyle w:val="UnorderedLis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BE5CC1"/>
    <w:multiLevelType w:val="hybridMultilevel"/>
    <w:tmpl w:val="CBA4F37E"/>
    <w:lvl w:ilvl="0" w:tplc="305CC39C">
      <w:start w:val="1"/>
      <w:numFmt w:val="lowerRoman"/>
      <w:pStyle w:val="OrderedList3"/>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6BD81670"/>
    <w:multiLevelType w:val="hybridMultilevel"/>
    <w:tmpl w:val="261ED958"/>
    <w:lvl w:ilvl="0" w:tplc="0C927CA4">
      <w:start w:val="1"/>
      <w:numFmt w:val="bullet"/>
      <w:pStyle w:val="UnorderedList1"/>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F282D37"/>
    <w:multiLevelType w:val="hybridMultilevel"/>
    <w:tmpl w:val="2802449C"/>
    <w:lvl w:ilvl="0" w:tplc="78748744">
      <w:start w:val="1"/>
      <w:numFmt w:val="bullet"/>
      <w:pStyle w:val="UnorderedList3"/>
      <w:lvlText w:val=""/>
      <w:lvlJc w:val="left"/>
      <w:pPr>
        <w:ind w:left="1760" w:hanging="360"/>
      </w:pPr>
      <w:rPr>
        <w:rFonts w:ascii="Symbol" w:hAnsi="Symbol"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num w:numId="1">
    <w:abstractNumId w:val="7"/>
  </w:num>
  <w:num w:numId="2">
    <w:abstractNumId w:val="2"/>
  </w:num>
  <w:num w:numId="3">
    <w:abstractNumId w:val="3"/>
  </w:num>
  <w:num w:numId="4">
    <w:abstractNumId w:val="0"/>
  </w:num>
  <w:num w:numId="5">
    <w:abstractNumId w:val="5"/>
  </w:num>
  <w:num w:numId="6">
    <w:abstractNumId w:val="8"/>
  </w:num>
  <w:num w:numId="7">
    <w:abstractNumId w:val="4"/>
  </w:num>
  <w:num w:numId="8">
    <w:abstractNumId w:val="6"/>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num>
  <w:num w:numId="13">
    <w:abstractNumId w:val="3"/>
  </w:num>
  <w:num w:numId="14">
    <w:abstractNumId w:val="3"/>
  </w:num>
  <w:num w:numId="15">
    <w:abstractNumId w:val="3"/>
  </w:num>
  <w:num w:numId="16">
    <w:abstractNumId w:val="3"/>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num>
  <w:num w:numId="21">
    <w:abstractNumId w:val="3"/>
  </w:num>
  <w:num w:numId="22">
    <w:abstractNumId w:val="3"/>
  </w:num>
  <w:num w:numId="23">
    <w:abstractNumId w:val="3"/>
    <w:lvlOverride w:ilvl="0">
      <w:startOverride w:val="1"/>
    </w:lvlOverride>
  </w:num>
  <w:num w:numId="24">
    <w:abstractNumId w:val="3"/>
  </w:num>
  <w:num w:numId="25">
    <w:abstractNumId w:val="3"/>
    <w:lvlOverride w:ilvl="0">
      <w:startOverride w:val="1"/>
    </w:lvlOverride>
  </w:num>
  <w:num w:numId="26">
    <w:abstractNumId w:val="3"/>
  </w:num>
  <w:num w:numId="27">
    <w:abstractNumId w:val="7"/>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num>
  <w:num w:numId="35">
    <w:abstractNumId w:val="3"/>
    <w:lvlOverride w:ilvl="0">
      <w:startOverride w:val="1"/>
    </w:lvlOverride>
  </w:num>
  <w:num w:numId="36">
    <w:abstractNumId w:val="0"/>
  </w:num>
  <w:num w:numId="37">
    <w:abstractNumId w:val="0"/>
  </w:num>
  <w:num w:numId="38">
    <w:abstractNumId w:val="3"/>
    <w:lvlOverride w:ilvl="0">
      <w:startOverride w:val="1"/>
    </w:lvlOverride>
  </w:num>
  <w:num w:numId="39">
    <w:abstractNumId w:val="0"/>
    <w:lvlOverride w:ilvl="0">
      <w:startOverride w:val="1"/>
    </w:lvlOverride>
  </w:num>
  <w:num w:numId="40">
    <w:abstractNumId w:val="3"/>
    <w:lvlOverride w:ilvl="0">
      <w:startOverride w:val="1"/>
    </w:lvlOverride>
  </w:num>
  <w:num w:numId="41">
    <w:abstractNumId w:val="0"/>
    <w:lvlOverride w:ilvl="0">
      <w:startOverride w:val="1"/>
    </w:lvlOverride>
  </w:num>
  <w:num w:numId="42">
    <w:abstractNumId w:val="3"/>
    <w:lvlOverride w:ilvl="0">
      <w:startOverride w:val="1"/>
    </w:lvlOverride>
  </w:num>
  <w:num w:numId="43">
    <w:abstractNumId w:val="3"/>
    <w:lvlOverride w:ilvl="0">
      <w:startOverride w:val="1"/>
    </w:lvlOverride>
  </w:num>
  <w:num w:numId="44">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D9A"/>
    <w:rsid w:val="00004CFE"/>
    <w:rsid w:val="00016BF3"/>
    <w:rsid w:val="00021AC7"/>
    <w:rsid w:val="00025064"/>
    <w:rsid w:val="00025B4B"/>
    <w:rsid w:val="00025B72"/>
    <w:rsid w:val="00032716"/>
    <w:rsid w:val="00035409"/>
    <w:rsid w:val="000362F0"/>
    <w:rsid w:val="0003665A"/>
    <w:rsid w:val="000434A8"/>
    <w:rsid w:val="00043B45"/>
    <w:rsid w:val="0004626A"/>
    <w:rsid w:val="00055168"/>
    <w:rsid w:val="000559B2"/>
    <w:rsid w:val="00064750"/>
    <w:rsid w:val="000661D1"/>
    <w:rsid w:val="0007078D"/>
    <w:rsid w:val="00074C3B"/>
    <w:rsid w:val="00083A44"/>
    <w:rsid w:val="00084E61"/>
    <w:rsid w:val="00093943"/>
    <w:rsid w:val="00093B9D"/>
    <w:rsid w:val="00096384"/>
    <w:rsid w:val="000968C0"/>
    <w:rsid w:val="000A7D65"/>
    <w:rsid w:val="000C1049"/>
    <w:rsid w:val="000C3D51"/>
    <w:rsid w:val="000C4468"/>
    <w:rsid w:val="000C706B"/>
    <w:rsid w:val="000D1E18"/>
    <w:rsid w:val="000D61E4"/>
    <w:rsid w:val="000E2A7D"/>
    <w:rsid w:val="000E446C"/>
    <w:rsid w:val="000E799E"/>
    <w:rsid w:val="000F2C49"/>
    <w:rsid w:val="000F4A84"/>
    <w:rsid w:val="000F795B"/>
    <w:rsid w:val="000F7E34"/>
    <w:rsid w:val="00105FF8"/>
    <w:rsid w:val="00114808"/>
    <w:rsid w:val="00127454"/>
    <w:rsid w:val="001278F0"/>
    <w:rsid w:val="00127C15"/>
    <w:rsid w:val="00133FB1"/>
    <w:rsid w:val="00134E9F"/>
    <w:rsid w:val="00136120"/>
    <w:rsid w:val="00136EB2"/>
    <w:rsid w:val="00140452"/>
    <w:rsid w:val="00147049"/>
    <w:rsid w:val="00150581"/>
    <w:rsid w:val="001527D9"/>
    <w:rsid w:val="00156C0F"/>
    <w:rsid w:val="00157DE3"/>
    <w:rsid w:val="00165260"/>
    <w:rsid w:val="00172C12"/>
    <w:rsid w:val="001820D6"/>
    <w:rsid w:val="00183414"/>
    <w:rsid w:val="001855DB"/>
    <w:rsid w:val="001858B7"/>
    <w:rsid w:val="001860CB"/>
    <w:rsid w:val="001960CE"/>
    <w:rsid w:val="001A06BB"/>
    <w:rsid w:val="001A4C7F"/>
    <w:rsid w:val="001B475D"/>
    <w:rsid w:val="001C3F2D"/>
    <w:rsid w:val="001C4D2C"/>
    <w:rsid w:val="001D1301"/>
    <w:rsid w:val="001D2C2B"/>
    <w:rsid w:val="001D5133"/>
    <w:rsid w:val="001E015E"/>
    <w:rsid w:val="001E17E8"/>
    <w:rsid w:val="001E2AF2"/>
    <w:rsid w:val="001F152C"/>
    <w:rsid w:val="001F3B6D"/>
    <w:rsid w:val="001F3D05"/>
    <w:rsid w:val="001F7BA2"/>
    <w:rsid w:val="002014E9"/>
    <w:rsid w:val="00201C99"/>
    <w:rsid w:val="00202017"/>
    <w:rsid w:val="0021152E"/>
    <w:rsid w:val="0022034F"/>
    <w:rsid w:val="00226FDD"/>
    <w:rsid w:val="00235D5C"/>
    <w:rsid w:val="002364AE"/>
    <w:rsid w:val="002377E2"/>
    <w:rsid w:val="00240070"/>
    <w:rsid w:val="00240B80"/>
    <w:rsid w:val="00245106"/>
    <w:rsid w:val="00250D6D"/>
    <w:rsid w:val="002558D0"/>
    <w:rsid w:val="002745DA"/>
    <w:rsid w:val="002A0A6F"/>
    <w:rsid w:val="002A330C"/>
    <w:rsid w:val="002B112D"/>
    <w:rsid w:val="002B3DB8"/>
    <w:rsid w:val="002B5C14"/>
    <w:rsid w:val="002C447B"/>
    <w:rsid w:val="002C61D7"/>
    <w:rsid w:val="002D005A"/>
    <w:rsid w:val="002E26CD"/>
    <w:rsid w:val="002E2999"/>
    <w:rsid w:val="002E3112"/>
    <w:rsid w:val="002F05D6"/>
    <w:rsid w:val="002F0ECA"/>
    <w:rsid w:val="002F21D2"/>
    <w:rsid w:val="002F39E7"/>
    <w:rsid w:val="002F3DAF"/>
    <w:rsid w:val="002F5CFE"/>
    <w:rsid w:val="002F7E28"/>
    <w:rsid w:val="00305BBD"/>
    <w:rsid w:val="00305C36"/>
    <w:rsid w:val="003103B6"/>
    <w:rsid w:val="00314212"/>
    <w:rsid w:val="00315AC7"/>
    <w:rsid w:val="00316AD7"/>
    <w:rsid w:val="00317C47"/>
    <w:rsid w:val="003225CD"/>
    <w:rsid w:val="00323217"/>
    <w:rsid w:val="00326C9C"/>
    <w:rsid w:val="00330174"/>
    <w:rsid w:val="00332CE4"/>
    <w:rsid w:val="00337776"/>
    <w:rsid w:val="00342D66"/>
    <w:rsid w:val="0034691E"/>
    <w:rsid w:val="00352CF8"/>
    <w:rsid w:val="0036225E"/>
    <w:rsid w:val="00362F98"/>
    <w:rsid w:val="0036341A"/>
    <w:rsid w:val="00363913"/>
    <w:rsid w:val="00365BB8"/>
    <w:rsid w:val="0036725F"/>
    <w:rsid w:val="003714DD"/>
    <w:rsid w:val="00371F0A"/>
    <w:rsid w:val="003765B7"/>
    <w:rsid w:val="00376DFC"/>
    <w:rsid w:val="003824A7"/>
    <w:rsid w:val="00383F0E"/>
    <w:rsid w:val="0039082B"/>
    <w:rsid w:val="00396CE8"/>
    <w:rsid w:val="003A0B0D"/>
    <w:rsid w:val="003A487D"/>
    <w:rsid w:val="003A5AFA"/>
    <w:rsid w:val="003B575D"/>
    <w:rsid w:val="003B6BB9"/>
    <w:rsid w:val="003B7022"/>
    <w:rsid w:val="003B76D9"/>
    <w:rsid w:val="003C1C0E"/>
    <w:rsid w:val="003C2254"/>
    <w:rsid w:val="003C41DB"/>
    <w:rsid w:val="003D29AC"/>
    <w:rsid w:val="003D565B"/>
    <w:rsid w:val="003D6307"/>
    <w:rsid w:val="003D69C2"/>
    <w:rsid w:val="003D6D5A"/>
    <w:rsid w:val="003E0226"/>
    <w:rsid w:val="003E4190"/>
    <w:rsid w:val="00401556"/>
    <w:rsid w:val="00401E8E"/>
    <w:rsid w:val="00411341"/>
    <w:rsid w:val="00412123"/>
    <w:rsid w:val="0041252F"/>
    <w:rsid w:val="00412709"/>
    <w:rsid w:val="004156D6"/>
    <w:rsid w:val="00425F3E"/>
    <w:rsid w:val="00425FD3"/>
    <w:rsid w:val="004309DF"/>
    <w:rsid w:val="00433D9A"/>
    <w:rsid w:val="00434F8D"/>
    <w:rsid w:val="00437AF9"/>
    <w:rsid w:val="004410CE"/>
    <w:rsid w:val="00444369"/>
    <w:rsid w:val="004452CA"/>
    <w:rsid w:val="00452560"/>
    <w:rsid w:val="00461A7F"/>
    <w:rsid w:val="00462190"/>
    <w:rsid w:val="00470592"/>
    <w:rsid w:val="00471207"/>
    <w:rsid w:val="00471354"/>
    <w:rsid w:val="00477E5D"/>
    <w:rsid w:val="00481CBE"/>
    <w:rsid w:val="00482350"/>
    <w:rsid w:val="004935B6"/>
    <w:rsid w:val="004A419F"/>
    <w:rsid w:val="004B0D93"/>
    <w:rsid w:val="004B6B7A"/>
    <w:rsid w:val="004D074E"/>
    <w:rsid w:val="004D22A5"/>
    <w:rsid w:val="004E1DF6"/>
    <w:rsid w:val="004E1FDE"/>
    <w:rsid w:val="004E54AA"/>
    <w:rsid w:val="004E5C75"/>
    <w:rsid w:val="004E5DF0"/>
    <w:rsid w:val="004E6FC8"/>
    <w:rsid w:val="00500DC3"/>
    <w:rsid w:val="00503126"/>
    <w:rsid w:val="00503606"/>
    <w:rsid w:val="005116E1"/>
    <w:rsid w:val="005154EF"/>
    <w:rsid w:val="00530946"/>
    <w:rsid w:val="0053131E"/>
    <w:rsid w:val="0054706F"/>
    <w:rsid w:val="005506AC"/>
    <w:rsid w:val="005506C0"/>
    <w:rsid w:val="0055472B"/>
    <w:rsid w:val="00567EFB"/>
    <w:rsid w:val="00570340"/>
    <w:rsid w:val="005739E9"/>
    <w:rsid w:val="00582F74"/>
    <w:rsid w:val="00583417"/>
    <w:rsid w:val="00585ADC"/>
    <w:rsid w:val="00587E71"/>
    <w:rsid w:val="00591B26"/>
    <w:rsid w:val="005A28DA"/>
    <w:rsid w:val="005A7ED6"/>
    <w:rsid w:val="005B262A"/>
    <w:rsid w:val="005B32EB"/>
    <w:rsid w:val="005B478A"/>
    <w:rsid w:val="005B69DC"/>
    <w:rsid w:val="005C016F"/>
    <w:rsid w:val="005C0804"/>
    <w:rsid w:val="005C3A88"/>
    <w:rsid w:val="005C7BB0"/>
    <w:rsid w:val="005E0382"/>
    <w:rsid w:val="005E052F"/>
    <w:rsid w:val="005E6D9A"/>
    <w:rsid w:val="005E73B0"/>
    <w:rsid w:val="005F5CE2"/>
    <w:rsid w:val="005F7B65"/>
    <w:rsid w:val="0060310A"/>
    <w:rsid w:val="00607A84"/>
    <w:rsid w:val="00611EE4"/>
    <w:rsid w:val="006206BD"/>
    <w:rsid w:val="00625112"/>
    <w:rsid w:val="00626C80"/>
    <w:rsid w:val="0062771C"/>
    <w:rsid w:val="006309FD"/>
    <w:rsid w:val="00631FF8"/>
    <w:rsid w:val="0063237E"/>
    <w:rsid w:val="00632528"/>
    <w:rsid w:val="00632615"/>
    <w:rsid w:val="00632B49"/>
    <w:rsid w:val="00633195"/>
    <w:rsid w:val="00637AFB"/>
    <w:rsid w:val="0064159D"/>
    <w:rsid w:val="006450B3"/>
    <w:rsid w:val="00647E32"/>
    <w:rsid w:val="006507D6"/>
    <w:rsid w:val="00651439"/>
    <w:rsid w:val="00653A6B"/>
    <w:rsid w:val="00655E09"/>
    <w:rsid w:val="00656074"/>
    <w:rsid w:val="006577CB"/>
    <w:rsid w:val="00667180"/>
    <w:rsid w:val="00672AB5"/>
    <w:rsid w:val="006749B0"/>
    <w:rsid w:val="006804C8"/>
    <w:rsid w:val="00682203"/>
    <w:rsid w:val="00685523"/>
    <w:rsid w:val="00693D2E"/>
    <w:rsid w:val="00694469"/>
    <w:rsid w:val="006952C2"/>
    <w:rsid w:val="006A05BC"/>
    <w:rsid w:val="006A11F6"/>
    <w:rsid w:val="006B229A"/>
    <w:rsid w:val="006B50B1"/>
    <w:rsid w:val="006C7C29"/>
    <w:rsid w:val="006D07BF"/>
    <w:rsid w:val="006D1274"/>
    <w:rsid w:val="006D1A81"/>
    <w:rsid w:val="006E1736"/>
    <w:rsid w:val="006E4E51"/>
    <w:rsid w:val="006E707F"/>
    <w:rsid w:val="006F1ADD"/>
    <w:rsid w:val="006F33A3"/>
    <w:rsid w:val="006F367A"/>
    <w:rsid w:val="006F39F1"/>
    <w:rsid w:val="006F4EA9"/>
    <w:rsid w:val="006F695F"/>
    <w:rsid w:val="006F7F43"/>
    <w:rsid w:val="00710D18"/>
    <w:rsid w:val="007178D3"/>
    <w:rsid w:val="007212B9"/>
    <w:rsid w:val="0072270C"/>
    <w:rsid w:val="00722D86"/>
    <w:rsid w:val="00725F54"/>
    <w:rsid w:val="00732904"/>
    <w:rsid w:val="007363EE"/>
    <w:rsid w:val="007468B4"/>
    <w:rsid w:val="00746E9D"/>
    <w:rsid w:val="00753CBD"/>
    <w:rsid w:val="007555A2"/>
    <w:rsid w:val="007560A1"/>
    <w:rsid w:val="007568C9"/>
    <w:rsid w:val="00757177"/>
    <w:rsid w:val="007606B7"/>
    <w:rsid w:val="00764823"/>
    <w:rsid w:val="00771448"/>
    <w:rsid w:val="007833D3"/>
    <w:rsid w:val="00783DF1"/>
    <w:rsid w:val="00791C3F"/>
    <w:rsid w:val="00795841"/>
    <w:rsid w:val="007A26E8"/>
    <w:rsid w:val="007A2B35"/>
    <w:rsid w:val="007A7165"/>
    <w:rsid w:val="007A7656"/>
    <w:rsid w:val="007B36CE"/>
    <w:rsid w:val="007B65AD"/>
    <w:rsid w:val="007C6C05"/>
    <w:rsid w:val="007D098A"/>
    <w:rsid w:val="007E5415"/>
    <w:rsid w:val="007F09C0"/>
    <w:rsid w:val="007F197A"/>
    <w:rsid w:val="007F1B1E"/>
    <w:rsid w:val="007F3EF1"/>
    <w:rsid w:val="007F44C5"/>
    <w:rsid w:val="007F7792"/>
    <w:rsid w:val="007F7CA5"/>
    <w:rsid w:val="00804FC1"/>
    <w:rsid w:val="0080555C"/>
    <w:rsid w:val="00810FEF"/>
    <w:rsid w:val="00813319"/>
    <w:rsid w:val="00815E2B"/>
    <w:rsid w:val="00816F14"/>
    <w:rsid w:val="0082401D"/>
    <w:rsid w:val="00834A0E"/>
    <w:rsid w:val="00845BD5"/>
    <w:rsid w:val="00851864"/>
    <w:rsid w:val="00854845"/>
    <w:rsid w:val="008562E1"/>
    <w:rsid w:val="00857A5E"/>
    <w:rsid w:val="00861462"/>
    <w:rsid w:val="00863121"/>
    <w:rsid w:val="0086518D"/>
    <w:rsid w:val="00872675"/>
    <w:rsid w:val="00880ABA"/>
    <w:rsid w:val="008818A9"/>
    <w:rsid w:val="00885770"/>
    <w:rsid w:val="0088660B"/>
    <w:rsid w:val="00891CB0"/>
    <w:rsid w:val="00894E6A"/>
    <w:rsid w:val="00896344"/>
    <w:rsid w:val="00897863"/>
    <w:rsid w:val="008B0F1A"/>
    <w:rsid w:val="008B72CE"/>
    <w:rsid w:val="008C7B2B"/>
    <w:rsid w:val="008D3B09"/>
    <w:rsid w:val="008D5361"/>
    <w:rsid w:val="008E20BD"/>
    <w:rsid w:val="0090385B"/>
    <w:rsid w:val="00905728"/>
    <w:rsid w:val="00910364"/>
    <w:rsid w:val="00910E53"/>
    <w:rsid w:val="00914C3B"/>
    <w:rsid w:val="00926FF8"/>
    <w:rsid w:val="009271BD"/>
    <w:rsid w:val="00930A27"/>
    <w:rsid w:val="0094102D"/>
    <w:rsid w:val="009448D6"/>
    <w:rsid w:val="00946F79"/>
    <w:rsid w:val="00947F59"/>
    <w:rsid w:val="009566CE"/>
    <w:rsid w:val="00964FDE"/>
    <w:rsid w:val="00975A45"/>
    <w:rsid w:val="0097639E"/>
    <w:rsid w:val="00977C25"/>
    <w:rsid w:val="00982CA4"/>
    <w:rsid w:val="00983C7B"/>
    <w:rsid w:val="00987EB6"/>
    <w:rsid w:val="00990D50"/>
    <w:rsid w:val="00991F7F"/>
    <w:rsid w:val="009950FE"/>
    <w:rsid w:val="009A174A"/>
    <w:rsid w:val="009B1B54"/>
    <w:rsid w:val="009B24DB"/>
    <w:rsid w:val="009B3D53"/>
    <w:rsid w:val="009C4DC1"/>
    <w:rsid w:val="009D03E4"/>
    <w:rsid w:val="009D4A81"/>
    <w:rsid w:val="009D7ADD"/>
    <w:rsid w:val="009D7C7B"/>
    <w:rsid w:val="009E1D58"/>
    <w:rsid w:val="009E5D65"/>
    <w:rsid w:val="009E6A6E"/>
    <w:rsid w:val="009F03A6"/>
    <w:rsid w:val="009F11F9"/>
    <w:rsid w:val="009F1DDD"/>
    <w:rsid w:val="009F26AD"/>
    <w:rsid w:val="009F2BFC"/>
    <w:rsid w:val="009F3CE3"/>
    <w:rsid w:val="009F64DE"/>
    <w:rsid w:val="009F677F"/>
    <w:rsid w:val="00A01337"/>
    <w:rsid w:val="00A06D03"/>
    <w:rsid w:val="00A158CC"/>
    <w:rsid w:val="00A16DB0"/>
    <w:rsid w:val="00A2379A"/>
    <w:rsid w:val="00A2490D"/>
    <w:rsid w:val="00A26C02"/>
    <w:rsid w:val="00A2785E"/>
    <w:rsid w:val="00A359DF"/>
    <w:rsid w:val="00A405BA"/>
    <w:rsid w:val="00A4109B"/>
    <w:rsid w:val="00A418A1"/>
    <w:rsid w:val="00A426F1"/>
    <w:rsid w:val="00A42AFF"/>
    <w:rsid w:val="00A4353E"/>
    <w:rsid w:val="00A440AA"/>
    <w:rsid w:val="00A51A30"/>
    <w:rsid w:val="00A5256D"/>
    <w:rsid w:val="00A56F95"/>
    <w:rsid w:val="00A62511"/>
    <w:rsid w:val="00A641E0"/>
    <w:rsid w:val="00A725AB"/>
    <w:rsid w:val="00A748D9"/>
    <w:rsid w:val="00A80FDB"/>
    <w:rsid w:val="00A82D4E"/>
    <w:rsid w:val="00A87F19"/>
    <w:rsid w:val="00A92E94"/>
    <w:rsid w:val="00A97803"/>
    <w:rsid w:val="00AA0B90"/>
    <w:rsid w:val="00AA44B1"/>
    <w:rsid w:val="00AA4847"/>
    <w:rsid w:val="00AA529B"/>
    <w:rsid w:val="00AC2794"/>
    <w:rsid w:val="00AC358F"/>
    <w:rsid w:val="00AD4D19"/>
    <w:rsid w:val="00AE1144"/>
    <w:rsid w:val="00AE3686"/>
    <w:rsid w:val="00AE53C7"/>
    <w:rsid w:val="00AF0C3C"/>
    <w:rsid w:val="00AF6AAC"/>
    <w:rsid w:val="00B00A7C"/>
    <w:rsid w:val="00B00F76"/>
    <w:rsid w:val="00B07230"/>
    <w:rsid w:val="00B079CC"/>
    <w:rsid w:val="00B11044"/>
    <w:rsid w:val="00B12144"/>
    <w:rsid w:val="00B12ADD"/>
    <w:rsid w:val="00B159F0"/>
    <w:rsid w:val="00B16913"/>
    <w:rsid w:val="00B219AD"/>
    <w:rsid w:val="00B245FA"/>
    <w:rsid w:val="00B26BDD"/>
    <w:rsid w:val="00B30B35"/>
    <w:rsid w:val="00B312D5"/>
    <w:rsid w:val="00B33A1E"/>
    <w:rsid w:val="00B3514C"/>
    <w:rsid w:val="00B36444"/>
    <w:rsid w:val="00B410E0"/>
    <w:rsid w:val="00B4475F"/>
    <w:rsid w:val="00B47557"/>
    <w:rsid w:val="00B50C90"/>
    <w:rsid w:val="00B53D32"/>
    <w:rsid w:val="00B577EA"/>
    <w:rsid w:val="00B57DB1"/>
    <w:rsid w:val="00B64394"/>
    <w:rsid w:val="00B64A54"/>
    <w:rsid w:val="00B717A1"/>
    <w:rsid w:val="00B7429A"/>
    <w:rsid w:val="00B80F71"/>
    <w:rsid w:val="00B8253A"/>
    <w:rsid w:val="00B82A7E"/>
    <w:rsid w:val="00B87436"/>
    <w:rsid w:val="00B903C3"/>
    <w:rsid w:val="00B94B27"/>
    <w:rsid w:val="00B97C47"/>
    <w:rsid w:val="00BA10AF"/>
    <w:rsid w:val="00BB04E9"/>
    <w:rsid w:val="00BB3F9D"/>
    <w:rsid w:val="00BB488B"/>
    <w:rsid w:val="00BB7728"/>
    <w:rsid w:val="00BB7BCD"/>
    <w:rsid w:val="00BC240C"/>
    <w:rsid w:val="00BC5409"/>
    <w:rsid w:val="00BC6B8E"/>
    <w:rsid w:val="00BE0F67"/>
    <w:rsid w:val="00BE4B66"/>
    <w:rsid w:val="00BF1DB3"/>
    <w:rsid w:val="00BF548A"/>
    <w:rsid w:val="00BF5978"/>
    <w:rsid w:val="00BF7EF1"/>
    <w:rsid w:val="00C07613"/>
    <w:rsid w:val="00C1230F"/>
    <w:rsid w:val="00C15ADE"/>
    <w:rsid w:val="00C24CA2"/>
    <w:rsid w:val="00C278E9"/>
    <w:rsid w:val="00C3650C"/>
    <w:rsid w:val="00C37495"/>
    <w:rsid w:val="00C41635"/>
    <w:rsid w:val="00C44F52"/>
    <w:rsid w:val="00C5079C"/>
    <w:rsid w:val="00C5261D"/>
    <w:rsid w:val="00C5538B"/>
    <w:rsid w:val="00C56C82"/>
    <w:rsid w:val="00C579F0"/>
    <w:rsid w:val="00C609CC"/>
    <w:rsid w:val="00C64A66"/>
    <w:rsid w:val="00C65130"/>
    <w:rsid w:val="00C7303F"/>
    <w:rsid w:val="00C747AC"/>
    <w:rsid w:val="00C7573E"/>
    <w:rsid w:val="00C82CE5"/>
    <w:rsid w:val="00C85F14"/>
    <w:rsid w:val="00C86345"/>
    <w:rsid w:val="00C92A5E"/>
    <w:rsid w:val="00C94E8D"/>
    <w:rsid w:val="00C96356"/>
    <w:rsid w:val="00CA2A45"/>
    <w:rsid w:val="00CB05F7"/>
    <w:rsid w:val="00CB0950"/>
    <w:rsid w:val="00CB09B4"/>
    <w:rsid w:val="00CB4E6F"/>
    <w:rsid w:val="00CB68AF"/>
    <w:rsid w:val="00CC2A66"/>
    <w:rsid w:val="00CD06E2"/>
    <w:rsid w:val="00CD2968"/>
    <w:rsid w:val="00CD4CBC"/>
    <w:rsid w:val="00CD4DB9"/>
    <w:rsid w:val="00CE3485"/>
    <w:rsid w:val="00CE3D3F"/>
    <w:rsid w:val="00CF1469"/>
    <w:rsid w:val="00CF1F60"/>
    <w:rsid w:val="00CF496D"/>
    <w:rsid w:val="00CF53EC"/>
    <w:rsid w:val="00D00531"/>
    <w:rsid w:val="00D03857"/>
    <w:rsid w:val="00D04804"/>
    <w:rsid w:val="00D07F4B"/>
    <w:rsid w:val="00D104B0"/>
    <w:rsid w:val="00D1413B"/>
    <w:rsid w:val="00D2037A"/>
    <w:rsid w:val="00D208F6"/>
    <w:rsid w:val="00D21FBA"/>
    <w:rsid w:val="00D31C00"/>
    <w:rsid w:val="00D36C38"/>
    <w:rsid w:val="00D36E3A"/>
    <w:rsid w:val="00D40AB0"/>
    <w:rsid w:val="00D4155C"/>
    <w:rsid w:val="00D45F52"/>
    <w:rsid w:val="00D574C9"/>
    <w:rsid w:val="00D6199B"/>
    <w:rsid w:val="00D61D1A"/>
    <w:rsid w:val="00D62CEE"/>
    <w:rsid w:val="00D66D15"/>
    <w:rsid w:val="00D673D2"/>
    <w:rsid w:val="00D739F4"/>
    <w:rsid w:val="00D82554"/>
    <w:rsid w:val="00D83829"/>
    <w:rsid w:val="00D85016"/>
    <w:rsid w:val="00D9311B"/>
    <w:rsid w:val="00D94144"/>
    <w:rsid w:val="00D97DD1"/>
    <w:rsid w:val="00DA348C"/>
    <w:rsid w:val="00DA62B6"/>
    <w:rsid w:val="00DB1EFF"/>
    <w:rsid w:val="00DB2148"/>
    <w:rsid w:val="00DB2380"/>
    <w:rsid w:val="00DB37AB"/>
    <w:rsid w:val="00DB4160"/>
    <w:rsid w:val="00DB6457"/>
    <w:rsid w:val="00DC007F"/>
    <w:rsid w:val="00DC2204"/>
    <w:rsid w:val="00DC7B5B"/>
    <w:rsid w:val="00DD0D53"/>
    <w:rsid w:val="00DD4723"/>
    <w:rsid w:val="00DE0D34"/>
    <w:rsid w:val="00DE445B"/>
    <w:rsid w:val="00DE6345"/>
    <w:rsid w:val="00DF02DE"/>
    <w:rsid w:val="00DF148A"/>
    <w:rsid w:val="00DF1D0D"/>
    <w:rsid w:val="00DF2441"/>
    <w:rsid w:val="00DF2542"/>
    <w:rsid w:val="00DF438B"/>
    <w:rsid w:val="00DF6E7C"/>
    <w:rsid w:val="00E044BA"/>
    <w:rsid w:val="00E04772"/>
    <w:rsid w:val="00E07FB8"/>
    <w:rsid w:val="00E122E3"/>
    <w:rsid w:val="00E14DC4"/>
    <w:rsid w:val="00E21D26"/>
    <w:rsid w:val="00E3012B"/>
    <w:rsid w:val="00E41D18"/>
    <w:rsid w:val="00E445D5"/>
    <w:rsid w:val="00E57080"/>
    <w:rsid w:val="00E61881"/>
    <w:rsid w:val="00E64F19"/>
    <w:rsid w:val="00E701E3"/>
    <w:rsid w:val="00E706A4"/>
    <w:rsid w:val="00E732A6"/>
    <w:rsid w:val="00E73CE3"/>
    <w:rsid w:val="00E77AEA"/>
    <w:rsid w:val="00E82B20"/>
    <w:rsid w:val="00E85138"/>
    <w:rsid w:val="00E9046A"/>
    <w:rsid w:val="00E90EA4"/>
    <w:rsid w:val="00E91E7F"/>
    <w:rsid w:val="00E96DE5"/>
    <w:rsid w:val="00E9718C"/>
    <w:rsid w:val="00EA337A"/>
    <w:rsid w:val="00EA3B94"/>
    <w:rsid w:val="00EA657F"/>
    <w:rsid w:val="00EB26B1"/>
    <w:rsid w:val="00EB720F"/>
    <w:rsid w:val="00EC05B6"/>
    <w:rsid w:val="00ED4A1C"/>
    <w:rsid w:val="00EE10DC"/>
    <w:rsid w:val="00EF4B11"/>
    <w:rsid w:val="00F02152"/>
    <w:rsid w:val="00F0659B"/>
    <w:rsid w:val="00F11282"/>
    <w:rsid w:val="00F11909"/>
    <w:rsid w:val="00F14829"/>
    <w:rsid w:val="00F15854"/>
    <w:rsid w:val="00F15AA6"/>
    <w:rsid w:val="00F15AC9"/>
    <w:rsid w:val="00F17242"/>
    <w:rsid w:val="00F224B2"/>
    <w:rsid w:val="00F2280E"/>
    <w:rsid w:val="00F249BB"/>
    <w:rsid w:val="00F30BC1"/>
    <w:rsid w:val="00F32431"/>
    <w:rsid w:val="00F342B8"/>
    <w:rsid w:val="00F37BEE"/>
    <w:rsid w:val="00F445BF"/>
    <w:rsid w:val="00F564E9"/>
    <w:rsid w:val="00F62ACC"/>
    <w:rsid w:val="00F63356"/>
    <w:rsid w:val="00F70E5B"/>
    <w:rsid w:val="00F74182"/>
    <w:rsid w:val="00F75D1C"/>
    <w:rsid w:val="00F77342"/>
    <w:rsid w:val="00F82261"/>
    <w:rsid w:val="00F830E0"/>
    <w:rsid w:val="00F83937"/>
    <w:rsid w:val="00F839F2"/>
    <w:rsid w:val="00F85E73"/>
    <w:rsid w:val="00F879A3"/>
    <w:rsid w:val="00F92AD2"/>
    <w:rsid w:val="00F95794"/>
    <w:rsid w:val="00F965A3"/>
    <w:rsid w:val="00FC4EF6"/>
    <w:rsid w:val="00FD220F"/>
    <w:rsid w:val="00FD44E8"/>
    <w:rsid w:val="00FD51A3"/>
    <w:rsid w:val="00FD693B"/>
    <w:rsid w:val="00FE3F7C"/>
    <w:rsid w:val="00FF07B8"/>
    <w:rsid w:val="00FF1ABE"/>
    <w:rsid w:val="00FF33B7"/>
    <w:rsid w:val="00FF4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7670C"/>
  <w15:docId w15:val="{17813575-3F74-480F-8EAE-DDEB7BF9F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23" w:unhideWhenUsed="1"/>
    <w:lsdException w:name="heading 6" w:semiHidden="1" w:uiPriority="23" w:unhideWhenUsed="1"/>
    <w:lsdException w:name="heading 7" w:semiHidden="1" w:uiPriority="23" w:unhideWhenUsed="1"/>
    <w:lsdException w:name="heading 8" w:semiHidden="1" w:uiPriority="23" w:unhideWhenUsed="1"/>
    <w:lsdException w:name="heading 9" w:semiHidden="1" w:uiPriority="23"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3" w:unhideWhenUsed="1"/>
    <w:lsdException w:name="toc 2" w:semiHidden="1" w:uiPriority="53" w:unhideWhenUsed="1"/>
    <w:lsdException w:name="toc 3" w:semiHidden="1" w:uiPriority="53" w:unhideWhenUsed="1"/>
    <w:lsdException w:name="toc 4" w:semiHidden="1" w:uiPriority="53" w:unhideWhenUsed="1"/>
    <w:lsdException w:name="toc 5" w:semiHidden="1" w:uiPriority="53" w:unhideWhenUsed="1"/>
    <w:lsdException w:name="toc 6" w:semiHidden="1" w:uiPriority="53" w:unhideWhenUsed="1"/>
    <w:lsdException w:name="toc 7" w:semiHidden="1" w:uiPriority="53" w:unhideWhenUsed="1"/>
    <w:lsdException w:name="toc 8" w:semiHidden="1" w:uiPriority="53" w:unhideWhenUsed="1"/>
    <w:lsdException w:name="toc 9" w:semiHidden="1" w:uiPriority="5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6"/>
    <w:lsdException w:name="Emphasis" w:uiPriority="3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7"/>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8" w:qFormat="1"/>
    <w:lsdException w:name="Quote" w:uiPriority="43"/>
    <w:lsdException w:name="Intense Quote" w:uiPriority="4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semiHidden="1" w:uiPriority="51" w:unhideWhenUsed="1"/>
    <w:lsdException w:name="TOC Heading" w:semiHidden="1" w:uiPriority="53"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560"/>
  </w:style>
  <w:style w:type="paragraph" w:styleId="Heading1">
    <w:name w:val="heading 1"/>
    <w:basedOn w:val="Normal"/>
    <w:next w:val="Normal"/>
    <w:link w:val="Heading1Char"/>
    <w:uiPriority w:val="5"/>
    <w:qFormat/>
    <w:rsid w:val="00452560"/>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452560"/>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452560"/>
    <w:pPr>
      <w:keepNext/>
      <w:keepLines/>
      <w:spacing w:before="200" w:after="0"/>
      <w:outlineLvl w:val="2"/>
    </w:pPr>
    <w:rPr>
      <w:rFonts w:asciiTheme="majorHAnsi" w:eastAsiaTheme="majorEastAsia" w:hAnsiTheme="majorHAnsi" w:cstheme="majorBidi"/>
      <w:b/>
      <w:bCs/>
      <w:color w:val="262626" w:themeColor="text1" w:themeTint="D9"/>
      <w:sz w:val="26"/>
    </w:rPr>
  </w:style>
  <w:style w:type="paragraph" w:styleId="Heading4">
    <w:name w:val="heading 4"/>
    <w:basedOn w:val="Normal"/>
    <w:next w:val="Normal"/>
    <w:link w:val="Heading4Char"/>
    <w:uiPriority w:val="5"/>
    <w:unhideWhenUsed/>
    <w:qFormat/>
    <w:rsid w:val="00452560"/>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45256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45256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45256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45256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45256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2560"/>
    <w:rPr>
      <w:color w:val="0000FF" w:themeColor="hyperlink"/>
      <w:u w:val="single"/>
    </w:rPr>
  </w:style>
  <w:style w:type="paragraph" w:customStyle="1" w:styleId="UnorderedList1">
    <w:name w:val="Unordered List 1"/>
    <w:basedOn w:val="ListParagraph"/>
    <w:uiPriority w:val="6"/>
    <w:qFormat/>
    <w:rsid w:val="00DC2204"/>
    <w:pPr>
      <w:numPr>
        <w:numId w:val="1"/>
      </w:numPr>
      <w:spacing w:after="0"/>
    </w:pPr>
  </w:style>
  <w:style w:type="character" w:customStyle="1" w:styleId="Heading1Char">
    <w:name w:val="Heading 1 Char"/>
    <w:basedOn w:val="DefaultParagraphFont"/>
    <w:link w:val="Heading1"/>
    <w:uiPriority w:val="5"/>
    <w:rsid w:val="00452560"/>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452560"/>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8"/>
    <w:semiHidden/>
    <w:qFormat/>
    <w:rsid w:val="00452560"/>
    <w:pPr>
      <w:ind w:left="720"/>
      <w:contextualSpacing/>
    </w:pPr>
  </w:style>
  <w:style w:type="paragraph" w:styleId="BalloonText">
    <w:name w:val="Balloon Text"/>
    <w:basedOn w:val="Normal"/>
    <w:link w:val="BalloonTextChar"/>
    <w:uiPriority w:val="99"/>
    <w:semiHidden/>
    <w:rsid w:val="004525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560"/>
    <w:rPr>
      <w:rFonts w:ascii="Tahoma" w:hAnsi="Tahoma" w:cs="Tahoma"/>
      <w:sz w:val="16"/>
      <w:szCs w:val="16"/>
    </w:rPr>
  </w:style>
  <w:style w:type="paragraph" w:customStyle="1" w:styleId="FigureCaption">
    <w:name w:val="Figure Caption"/>
    <w:basedOn w:val="Normal"/>
    <w:uiPriority w:val="4"/>
    <w:qFormat/>
    <w:rsid w:val="00452560"/>
    <w:pPr>
      <w:numPr>
        <w:numId w:val="2"/>
      </w:numPr>
    </w:pPr>
    <w:rPr>
      <w:b/>
      <w:color w:val="595959" w:themeColor="text1" w:themeTint="A6"/>
    </w:rPr>
  </w:style>
  <w:style w:type="paragraph" w:styleId="DocumentMap">
    <w:name w:val="Document Map"/>
    <w:basedOn w:val="Normal"/>
    <w:link w:val="DocumentMapChar"/>
    <w:uiPriority w:val="99"/>
    <w:semiHidden/>
    <w:rsid w:val="0045256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52560"/>
    <w:rPr>
      <w:rFonts w:ascii="Tahoma" w:hAnsi="Tahoma" w:cs="Tahoma"/>
      <w:sz w:val="16"/>
      <w:szCs w:val="16"/>
    </w:rPr>
  </w:style>
  <w:style w:type="character" w:customStyle="1" w:styleId="Heading3Char">
    <w:name w:val="Heading 3 Char"/>
    <w:basedOn w:val="DefaultParagraphFont"/>
    <w:link w:val="Heading3"/>
    <w:uiPriority w:val="5"/>
    <w:rsid w:val="00452560"/>
    <w:rPr>
      <w:rFonts w:asciiTheme="majorHAnsi" w:eastAsiaTheme="majorEastAsia" w:hAnsiTheme="majorHAnsi" w:cstheme="majorBidi"/>
      <w:b/>
      <w:bCs/>
      <w:color w:val="262626" w:themeColor="text1" w:themeTint="D9"/>
      <w:sz w:val="26"/>
    </w:rPr>
  </w:style>
  <w:style w:type="character" w:customStyle="1" w:styleId="UIInteraction">
    <w:name w:val="UI Interaction"/>
    <w:basedOn w:val="DefaultParagraphFont"/>
    <w:uiPriority w:val="1"/>
    <w:rsid w:val="00DB4160"/>
    <w:rPr>
      <w:b/>
      <w:bCs/>
    </w:rPr>
  </w:style>
  <w:style w:type="character" w:customStyle="1" w:styleId="Importantterm">
    <w:name w:val="Important term"/>
    <w:basedOn w:val="DefaultParagraphFont"/>
    <w:uiPriority w:val="1"/>
    <w:qFormat/>
    <w:rsid w:val="00452560"/>
    <w:rPr>
      <w:b/>
      <w:i w:val="0"/>
      <w:iCs/>
      <w:color w:val="943634" w:themeColor="accent2" w:themeShade="BF"/>
    </w:rPr>
  </w:style>
  <w:style w:type="character" w:customStyle="1" w:styleId="Code">
    <w:name w:val="Code"/>
    <w:basedOn w:val="DefaultParagraphFont"/>
    <w:uiPriority w:val="2"/>
    <w:qFormat/>
    <w:rsid w:val="00452560"/>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452560"/>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45256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45256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4525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45256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452560"/>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DC2204"/>
    <w:pPr>
      <w:numPr>
        <w:numId w:val="12"/>
      </w:numPr>
      <w:spacing w:after="0"/>
    </w:pPr>
  </w:style>
  <w:style w:type="paragraph" w:customStyle="1" w:styleId="OrderedList2">
    <w:name w:val="Ordered List 2"/>
    <w:basedOn w:val="OrderedList1"/>
    <w:uiPriority w:val="7"/>
    <w:qFormat/>
    <w:rsid w:val="00DC2204"/>
    <w:pPr>
      <w:numPr>
        <w:numId w:val="4"/>
      </w:numPr>
    </w:pPr>
  </w:style>
  <w:style w:type="paragraph" w:customStyle="1" w:styleId="UnorderedList2">
    <w:name w:val="Unordered List 2"/>
    <w:basedOn w:val="UnorderedList1"/>
    <w:uiPriority w:val="6"/>
    <w:unhideWhenUsed/>
    <w:qFormat/>
    <w:rsid w:val="00DC2204"/>
    <w:pPr>
      <w:numPr>
        <w:numId w:val="5"/>
      </w:numPr>
      <w:ind w:left="1080"/>
    </w:pPr>
  </w:style>
  <w:style w:type="paragraph" w:customStyle="1" w:styleId="UnorderedList3">
    <w:name w:val="Unordered List 3"/>
    <w:basedOn w:val="UnorderedList2"/>
    <w:uiPriority w:val="6"/>
    <w:unhideWhenUsed/>
    <w:qFormat/>
    <w:rsid w:val="00DC2204"/>
    <w:pPr>
      <w:numPr>
        <w:numId w:val="6"/>
      </w:numPr>
      <w:ind w:left="1440"/>
    </w:pPr>
  </w:style>
  <w:style w:type="character" w:customStyle="1" w:styleId="Cite">
    <w:name w:val="Cite"/>
    <w:basedOn w:val="DefaultParagraphFont"/>
    <w:uiPriority w:val="3"/>
    <w:qFormat/>
    <w:rsid w:val="00452560"/>
    <w:rPr>
      <w:i/>
    </w:rPr>
  </w:style>
  <w:style w:type="paragraph" w:customStyle="1" w:styleId="CalloutPMBOK">
    <w:name w:val="Callout | PMBOK"/>
    <w:basedOn w:val="Normal"/>
    <w:uiPriority w:val="9"/>
    <w:qFormat/>
    <w:rsid w:val="00452560"/>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9"/>
    <w:qFormat/>
    <w:rsid w:val="00452560"/>
    <w:pPr>
      <w:shd w:val="clear" w:color="F2F2F2" w:themeColor="background1" w:themeShade="F2" w:fill="D9D9D9" w:themeFill="background1" w:themeFillShade="D9"/>
    </w:pPr>
  </w:style>
  <w:style w:type="paragraph" w:customStyle="1" w:styleId="CalloutTip">
    <w:name w:val="Callout | Tip"/>
    <w:basedOn w:val="CalloutNote"/>
    <w:uiPriority w:val="9"/>
    <w:qFormat/>
    <w:rsid w:val="00452560"/>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9"/>
    <w:qFormat/>
    <w:rsid w:val="00452560"/>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3"/>
    <w:qFormat/>
    <w:rsid w:val="00452560"/>
    <w:rPr>
      <w:color w:val="984806" w:themeColor="accent6" w:themeShade="80"/>
      <w:bdr w:val="none" w:sz="0" w:space="0" w:color="auto"/>
      <w:shd w:val="clear" w:color="auto" w:fill="FDE9D9" w:themeFill="accent6" w:themeFillTint="33"/>
    </w:rPr>
  </w:style>
  <w:style w:type="table" w:customStyle="1" w:styleId="2ColumnTable">
    <w:name w:val="2 Column Table"/>
    <w:basedOn w:val="TableNormal"/>
    <w:uiPriority w:val="99"/>
    <w:rsid w:val="00F14829"/>
    <w:pPr>
      <w:spacing w:after="0" w:line="240" w:lineRule="auto"/>
    </w:pPr>
    <w:tblPr>
      <w:tblStyleRowBandSize w:val="1"/>
      <w:tblInd w:w="0" w:type="dxa"/>
      <w:tblCellMar>
        <w:top w:w="100" w:type="dxa"/>
        <w:left w:w="108" w:type="dxa"/>
        <w:bottom w:w="120" w:type="dxa"/>
        <w:right w:w="108" w:type="dxa"/>
      </w:tblCellMar>
    </w:tblPr>
    <w:tblStylePr w:type="firstRow">
      <w:rPr>
        <w:b/>
      </w:rPr>
      <w:tblPr/>
      <w:tcPr>
        <w:tcBorders>
          <w:top w:val="nil"/>
          <w:left w:val="nil"/>
          <w:bottom w:val="single" w:sz="8"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firstCol">
      <w:rPr>
        <w:b/>
      </w:r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ListParagraph2">
    <w:name w:val="List Paragraph 2"/>
    <w:basedOn w:val="ListParagraph"/>
    <w:uiPriority w:val="8"/>
    <w:qFormat/>
    <w:rsid w:val="00452560"/>
    <w:pPr>
      <w:ind w:left="1080"/>
    </w:pPr>
  </w:style>
  <w:style w:type="paragraph" w:customStyle="1" w:styleId="ListParagraph1">
    <w:name w:val="List Paragraph 1"/>
    <w:basedOn w:val="ListParagraph"/>
    <w:uiPriority w:val="8"/>
    <w:qFormat/>
    <w:rsid w:val="00452560"/>
  </w:style>
  <w:style w:type="paragraph" w:customStyle="1" w:styleId="ListParagraph3">
    <w:name w:val="List Paragraph 3"/>
    <w:basedOn w:val="ListParagraph2"/>
    <w:uiPriority w:val="8"/>
    <w:qFormat/>
    <w:rsid w:val="00452560"/>
    <w:pPr>
      <w:ind w:left="1440"/>
    </w:pPr>
  </w:style>
  <w:style w:type="table" w:styleId="TableGrid">
    <w:name w:val="Table Grid"/>
    <w:basedOn w:val="TableNormal"/>
    <w:uiPriority w:val="59"/>
    <w:rsid w:val="004525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FigureCaption"/>
    <w:qFormat/>
    <w:rsid w:val="00DC2204"/>
    <w:pPr>
      <w:keepNext/>
      <w:numPr>
        <w:numId w:val="7"/>
      </w:numPr>
      <w:spacing w:before="400" w:after="0"/>
      <w:ind w:left="360"/>
    </w:pPr>
    <w:rPr>
      <w:color w:val="262626" w:themeColor="text1" w:themeTint="D9"/>
    </w:rPr>
  </w:style>
  <w:style w:type="paragraph" w:customStyle="1" w:styleId="CalloutTextmain">
    <w:name w:val="Callout Text (main)"/>
    <w:basedOn w:val="Normal"/>
    <w:uiPriority w:val="99"/>
    <w:semiHidden/>
    <w:rsid w:val="00452560"/>
    <w:pPr>
      <w:widowControl w:val="0"/>
      <w:autoSpaceDE w:val="0"/>
      <w:autoSpaceDN w:val="0"/>
      <w:adjustRightInd w:val="0"/>
      <w:spacing w:after="280" w:line="280" w:lineRule="atLeast"/>
      <w:ind w:left="280" w:right="280"/>
      <w:textAlignment w:val="center"/>
    </w:pPr>
    <w:rPr>
      <w:rFonts w:ascii="HelveticaNeueLTStd-Roman" w:hAnsi="HelveticaNeueLTStd-Roman" w:cs="HelveticaNeueLTStd-Roman"/>
      <w:color w:val="000000"/>
      <w:sz w:val="18"/>
      <w:szCs w:val="18"/>
    </w:rPr>
  </w:style>
  <w:style w:type="character" w:customStyle="1" w:styleId="comment">
    <w:name w:val="comment"/>
    <w:uiPriority w:val="99"/>
    <w:semiHidden/>
    <w:rsid w:val="00452560"/>
    <w:rPr>
      <w:rFonts w:ascii="Times New Roman" w:hAnsi="Times New Roman" w:cs="Times New Roman"/>
      <w:color w:val="FF0000"/>
      <w:spacing w:val="0"/>
      <w:w w:val="100"/>
      <w:sz w:val="20"/>
      <w:szCs w:val="20"/>
      <w:u w:val="none"/>
      <w:vertAlign w:val="baseline"/>
      <w:lang w:val="en-US"/>
    </w:rPr>
  </w:style>
  <w:style w:type="paragraph" w:customStyle="1" w:styleId="CalloutSideBar">
    <w:name w:val="Callout | SideBar"/>
    <w:basedOn w:val="CalloutNote"/>
    <w:uiPriority w:val="10"/>
    <w:qFormat/>
    <w:rsid w:val="00452560"/>
    <w:pPr>
      <w:pBdr>
        <w:top w:val="dashed" w:sz="24" w:space="1" w:color="D9D9D9" w:themeColor="background1" w:themeShade="D9"/>
        <w:left w:val="dashed" w:sz="24" w:space="4" w:color="D9D9D9" w:themeColor="background1" w:themeShade="D9"/>
        <w:bottom w:val="dashed" w:sz="24" w:space="1" w:color="D9D9D9" w:themeColor="background1" w:themeShade="D9"/>
        <w:right w:val="dashed" w:sz="24" w:space="4" w:color="D9D9D9" w:themeColor="background1" w:themeShade="D9"/>
      </w:pBdr>
      <w:shd w:val="clear" w:color="F2F2F2" w:themeColor="background1" w:themeShade="F2" w:fill="auto"/>
    </w:pPr>
    <w:rPr>
      <w:color w:val="595959" w:themeColor="text1" w:themeTint="A6"/>
    </w:rPr>
  </w:style>
  <w:style w:type="paragraph" w:customStyle="1" w:styleId="OrderedList3">
    <w:name w:val="Ordered List 3"/>
    <w:basedOn w:val="OrderedList2"/>
    <w:uiPriority w:val="7"/>
    <w:qFormat/>
    <w:rsid w:val="00DC2204"/>
    <w:pPr>
      <w:numPr>
        <w:numId w:val="8"/>
      </w:numPr>
      <w:ind w:left="1440"/>
    </w:pPr>
  </w:style>
  <w:style w:type="paragraph" w:customStyle="1" w:styleId="CodeSection">
    <w:name w:val="Code Section"/>
    <w:basedOn w:val="Normal"/>
    <w:uiPriority w:val="2"/>
    <w:qFormat/>
    <w:rsid w:val="00452560"/>
    <w:pPr>
      <w:shd w:val="clear" w:color="auto" w:fill="EEECE1" w:themeFill="background2"/>
    </w:pPr>
    <w:rPr>
      <w:rFonts w:ascii="Consolas" w:hAnsi="Consolas"/>
      <w:sz w:val="20"/>
    </w:rPr>
  </w:style>
  <w:style w:type="character" w:styleId="CommentReference">
    <w:name w:val="annotation reference"/>
    <w:basedOn w:val="DefaultParagraphFont"/>
    <w:uiPriority w:val="99"/>
    <w:semiHidden/>
    <w:rsid w:val="00376DFC"/>
    <w:rPr>
      <w:sz w:val="16"/>
      <w:szCs w:val="16"/>
    </w:rPr>
  </w:style>
  <w:style w:type="paragraph" w:styleId="CommentText">
    <w:name w:val="annotation text"/>
    <w:basedOn w:val="Normal"/>
    <w:link w:val="CommentTextChar"/>
    <w:uiPriority w:val="99"/>
    <w:semiHidden/>
    <w:rsid w:val="00376DFC"/>
    <w:pPr>
      <w:spacing w:line="240" w:lineRule="auto"/>
    </w:pPr>
    <w:rPr>
      <w:sz w:val="20"/>
      <w:szCs w:val="20"/>
    </w:rPr>
  </w:style>
  <w:style w:type="character" w:customStyle="1" w:styleId="CommentTextChar">
    <w:name w:val="Comment Text Char"/>
    <w:basedOn w:val="DefaultParagraphFont"/>
    <w:link w:val="CommentText"/>
    <w:uiPriority w:val="99"/>
    <w:semiHidden/>
    <w:rsid w:val="00376DFC"/>
    <w:rPr>
      <w:sz w:val="20"/>
      <w:szCs w:val="20"/>
    </w:rPr>
  </w:style>
  <w:style w:type="paragraph" w:styleId="CommentSubject">
    <w:name w:val="annotation subject"/>
    <w:basedOn w:val="CommentText"/>
    <w:next w:val="CommentText"/>
    <w:link w:val="CommentSubjectChar"/>
    <w:uiPriority w:val="99"/>
    <w:semiHidden/>
    <w:rsid w:val="00376DFC"/>
    <w:rPr>
      <w:b/>
      <w:bCs/>
    </w:rPr>
  </w:style>
  <w:style w:type="character" w:customStyle="1" w:styleId="CommentSubjectChar">
    <w:name w:val="Comment Subject Char"/>
    <w:basedOn w:val="CommentTextChar"/>
    <w:link w:val="CommentSubject"/>
    <w:uiPriority w:val="99"/>
    <w:semiHidden/>
    <w:rsid w:val="00376DFC"/>
    <w:rPr>
      <w:b/>
      <w:bCs/>
      <w:sz w:val="20"/>
      <w:szCs w:val="20"/>
    </w:rPr>
  </w:style>
  <w:style w:type="paragraph" w:styleId="NormalWeb">
    <w:name w:val="Normal (Web)"/>
    <w:basedOn w:val="Normal"/>
    <w:uiPriority w:val="99"/>
    <w:semiHidden/>
    <w:unhideWhenUsed/>
    <w:rsid w:val="004A419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rsid w:val="001960C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60CE"/>
  </w:style>
  <w:style w:type="paragraph" w:styleId="Footer">
    <w:name w:val="footer"/>
    <w:basedOn w:val="Normal"/>
    <w:link w:val="FooterChar"/>
    <w:uiPriority w:val="99"/>
    <w:semiHidden/>
    <w:rsid w:val="001960C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96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173260">
      <w:bodyDiv w:val="1"/>
      <w:marLeft w:val="0"/>
      <w:marRight w:val="0"/>
      <w:marTop w:val="0"/>
      <w:marBottom w:val="0"/>
      <w:divBdr>
        <w:top w:val="none" w:sz="0" w:space="0" w:color="auto"/>
        <w:left w:val="none" w:sz="0" w:space="0" w:color="auto"/>
        <w:bottom w:val="none" w:sz="0" w:space="0" w:color="auto"/>
        <w:right w:val="none" w:sz="0" w:space="0" w:color="auto"/>
      </w:divBdr>
    </w:div>
    <w:div w:id="393815630">
      <w:bodyDiv w:val="1"/>
      <w:marLeft w:val="0"/>
      <w:marRight w:val="0"/>
      <w:marTop w:val="0"/>
      <w:marBottom w:val="0"/>
      <w:divBdr>
        <w:top w:val="none" w:sz="0" w:space="0" w:color="auto"/>
        <w:left w:val="none" w:sz="0" w:space="0" w:color="auto"/>
        <w:bottom w:val="none" w:sz="0" w:space="0" w:color="auto"/>
        <w:right w:val="none" w:sz="0" w:space="0" w:color="auto"/>
      </w:divBdr>
    </w:div>
    <w:div w:id="560600712">
      <w:bodyDiv w:val="1"/>
      <w:marLeft w:val="0"/>
      <w:marRight w:val="0"/>
      <w:marTop w:val="0"/>
      <w:marBottom w:val="0"/>
      <w:divBdr>
        <w:top w:val="none" w:sz="0" w:space="0" w:color="auto"/>
        <w:left w:val="none" w:sz="0" w:space="0" w:color="auto"/>
        <w:bottom w:val="none" w:sz="0" w:space="0" w:color="auto"/>
        <w:right w:val="none" w:sz="0" w:space="0" w:color="auto"/>
      </w:divBdr>
    </w:div>
    <w:div w:id="755050752">
      <w:bodyDiv w:val="1"/>
      <w:marLeft w:val="0"/>
      <w:marRight w:val="0"/>
      <w:marTop w:val="0"/>
      <w:marBottom w:val="0"/>
      <w:divBdr>
        <w:top w:val="none" w:sz="0" w:space="0" w:color="auto"/>
        <w:left w:val="none" w:sz="0" w:space="0" w:color="auto"/>
        <w:bottom w:val="none" w:sz="0" w:space="0" w:color="auto"/>
        <w:right w:val="none" w:sz="0" w:space="0" w:color="auto"/>
      </w:divBdr>
      <w:divsChild>
        <w:div w:id="464199303">
          <w:marLeft w:val="0"/>
          <w:marRight w:val="0"/>
          <w:marTop w:val="0"/>
          <w:marBottom w:val="0"/>
          <w:divBdr>
            <w:top w:val="none" w:sz="0" w:space="0" w:color="auto"/>
            <w:left w:val="none" w:sz="0" w:space="0" w:color="auto"/>
            <w:bottom w:val="single" w:sz="6" w:space="2" w:color="BABABA"/>
            <w:right w:val="none" w:sz="0" w:space="0" w:color="auto"/>
          </w:divBdr>
          <w:divsChild>
            <w:div w:id="596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408">
      <w:bodyDiv w:val="1"/>
      <w:marLeft w:val="0"/>
      <w:marRight w:val="0"/>
      <w:marTop w:val="0"/>
      <w:marBottom w:val="0"/>
      <w:divBdr>
        <w:top w:val="none" w:sz="0" w:space="0" w:color="auto"/>
        <w:left w:val="none" w:sz="0" w:space="0" w:color="auto"/>
        <w:bottom w:val="none" w:sz="0" w:space="0" w:color="auto"/>
        <w:right w:val="none" w:sz="0" w:space="0" w:color="auto"/>
      </w:divBdr>
    </w:div>
    <w:div w:id="1451242510">
      <w:bodyDiv w:val="1"/>
      <w:marLeft w:val="0"/>
      <w:marRight w:val="0"/>
      <w:marTop w:val="0"/>
      <w:marBottom w:val="0"/>
      <w:divBdr>
        <w:top w:val="none" w:sz="0" w:space="0" w:color="auto"/>
        <w:left w:val="none" w:sz="0" w:space="0" w:color="auto"/>
        <w:bottom w:val="none" w:sz="0" w:space="0" w:color="auto"/>
        <w:right w:val="none" w:sz="0" w:space="0" w:color="auto"/>
      </w:divBdr>
    </w:div>
    <w:div w:id="1479221207">
      <w:bodyDiv w:val="1"/>
      <w:marLeft w:val="0"/>
      <w:marRight w:val="0"/>
      <w:marTop w:val="0"/>
      <w:marBottom w:val="0"/>
      <w:divBdr>
        <w:top w:val="none" w:sz="0" w:space="0" w:color="auto"/>
        <w:left w:val="none" w:sz="0" w:space="0" w:color="auto"/>
        <w:bottom w:val="none" w:sz="0" w:space="0" w:color="auto"/>
        <w:right w:val="none" w:sz="0" w:space="0" w:color="auto"/>
      </w:divBdr>
    </w:div>
    <w:div w:id="1917518421">
      <w:bodyDiv w:val="1"/>
      <w:marLeft w:val="0"/>
      <w:marRight w:val="0"/>
      <w:marTop w:val="0"/>
      <w:marBottom w:val="0"/>
      <w:divBdr>
        <w:top w:val="none" w:sz="0" w:space="0" w:color="auto"/>
        <w:left w:val="none" w:sz="0" w:space="0" w:color="auto"/>
        <w:bottom w:val="none" w:sz="0" w:space="0" w:color="auto"/>
        <w:right w:val="none" w:sz="0" w:space="0" w:color="auto"/>
      </w:divBdr>
    </w:div>
    <w:div w:id="2002808011">
      <w:bodyDiv w:val="1"/>
      <w:marLeft w:val="0"/>
      <w:marRight w:val="0"/>
      <w:marTop w:val="0"/>
      <w:marBottom w:val="0"/>
      <w:divBdr>
        <w:top w:val="none" w:sz="0" w:space="0" w:color="auto"/>
        <w:left w:val="none" w:sz="0" w:space="0" w:color="auto"/>
        <w:bottom w:val="none" w:sz="0" w:space="0" w:color="auto"/>
        <w:right w:val="none" w:sz="0" w:space="0" w:color="auto"/>
      </w:divBdr>
    </w:div>
    <w:div w:id="214041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tif"/><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ti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intranet.advisicon.com:447/dept/Authoring/MPwMP2013Fundamentals/Forms/AllItems.aspx" TargetMode="Externa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intranet.advisicon.com:447/dept/Authoring/MPwMP2013Fundamentals/Forms/AllItems.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Cindy%20Advisicon\Advisicon%20Books%202013%20PM\cindys%20initial%20draf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93c2c0a6-ca45-4a0e-8e57-b246e65d93c6">THEVAULT-468-1</_dlc_DocId>
    <_dlc_DocIdUrl xmlns="93c2c0a6-ca45-4a0e-8e57-b246e65d93c6">
      <Url>https://intranet.advisicon.com:447/dept/Authoring/_layouts/DocIdRedir.aspx?ID=THEVAULT-468-1</Url>
      <Description>THEVAULT-468-1</Description>
    </_dlc_DocIdUrl>
    <Assigned_x0020_to0 xmlns="35653fd7-7c6a-4f53-911e-88d9ac287fb3">
      <UserInfo>
        <DisplayName>Jeff Jacobson</DisplayName>
        <AccountId>153</AccountId>
        <AccountType/>
      </UserInfo>
    </Assigned_x0020_to0>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4BB5E363CFE964F9811D338B4A68B5F" ma:contentTypeVersion="4" ma:contentTypeDescription="Create a new document." ma:contentTypeScope="" ma:versionID="175989f4457c9978e1d1b956fdd5423d">
  <xsd:schema xmlns:xsd="http://www.w3.org/2001/XMLSchema" xmlns:xs="http://www.w3.org/2001/XMLSchema" xmlns:p="http://schemas.microsoft.com/office/2006/metadata/properties" xmlns:ns2="93c2c0a6-ca45-4a0e-8e57-b246e65d93c6" xmlns:ns3="35653fd7-7c6a-4f53-911e-88d9ac287fb3" targetNamespace="http://schemas.microsoft.com/office/2006/metadata/properties" ma:root="true" ma:fieldsID="f68cd66cfe5bbea454acd3d807acdacb" ns2:_="" ns3:_="">
    <xsd:import namespace="93c2c0a6-ca45-4a0e-8e57-b246e65d93c6"/>
    <xsd:import namespace="35653fd7-7c6a-4f53-911e-88d9ac287fb3"/>
    <xsd:element name="properties">
      <xsd:complexType>
        <xsd:sequence>
          <xsd:element name="documentManagement">
            <xsd:complexType>
              <xsd:all>
                <xsd:element ref="ns2:_dlc_DocId" minOccurs="0"/>
                <xsd:element ref="ns2:_dlc_DocIdUrl" minOccurs="0"/>
                <xsd:element ref="ns2:_dlc_DocIdPersistId" minOccurs="0"/>
                <xsd:element ref="ns3:Assigned_x0020_to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c2c0a6-ca45-4a0e-8e57-b246e65d93c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5653fd7-7c6a-4f53-911e-88d9ac287fb3" elementFormDefault="qualified">
    <xsd:import namespace="http://schemas.microsoft.com/office/2006/documentManagement/types"/>
    <xsd:import namespace="http://schemas.microsoft.com/office/infopath/2007/PartnerControls"/>
    <xsd:element name="Assigned_x0020_to0" ma:index="11" nillable="true" ma:displayName="Assigned to" ma:description="Who needs to do the next task?" ma:list="UserInfo" ma:SharePointGroup="0" ma:internalName="Assigned_x0020_to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0C13A-3EB3-4EBB-9A16-5C475D08E25B}">
  <ds:schemaRefs>
    <ds:schemaRef ds:uri="http://schemas.microsoft.com/sharepoint/events"/>
  </ds:schemaRefs>
</ds:datastoreItem>
</file>

<file path=customXml/itemProps2.xml><?xml version="1.0" encoding="utf-8"?>
<ds:datastoreItem xmlns:ds="http://schemas.openxmlformats.org/officeDocument/2006/customXml" ds:itemID="{9372BDC8-D1BA-4BEE-BB45-86B1FFC18CFA}">
  <ds:schemaRefs>
    <ds:schemaRef ds:uri="http://schemas.microsoft.com/sharepoint/v3/contenttype/forms"/>
  </ds:schemaRefs>
</ds:datastoreItem>
</file>

<file path=customXml/itemProps3.xml><?xml version="1.0" encoding="utf-8"?>
<ds:datastoreItem xmlns:ds="http://schemas.openxmlformats.org/officeDocument/2006/customXml" ds:itemID="{3CFF734F-7583-4ED3-BC43-FB8A787CB432}">
  <ds:schemaRefs>
    <ds:schemaRef ds:uri="http://schemas.microsoft.com/office/2006/documentManagement/types"/>
    <ds:schemaRef ds:uri="http://schemas.microsoft.com/office/2006/metadata/properties"/>
    <ds:schemaRef ds:uri="http://schemas.openxmlformats.org/package/2006/metadata/core-properties"/>
    <ds:schemaRef ds:uri="http://www.w3.org/XML/1998/namespace"/>
    <ds:schemaRef ds:uri="http://purl.org/dc/elements/1.1/"/>
    <ds:schemaRef ds:uri="http://purl.org/dc/dcmitype/"/>
    <ds:schemaRef ds:uri="93c2c0a6-ca45-4a0e-8e57-b246e65d93c6"/>
    <ds:schemaRef ds:uri="http://schemas.microsoft.com/office/infopath/2007/PartnerControls"/>
    <ds:schemaRef ds:uri="35653fd7-7c6a-4f53-911e-88d9ac287fb3"/>
    <ds:schemaRef ds:uri="http://purl.org/dc/terms/"/>
  </ds:schemaRefs>
</ds:datastoreItem>
</file>

<file path=customXml/itemProps4.xml><?xml version="1.0" encoding="utf-8"?>
<ds:datastoreItem xmlns:ds="http://schemas.openxmlformats.org/officeDocument/2006/customXml" ds:itemID="{9D35C235-85F1-4F8C-AD10-CC118BCD55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c2c0a6-ca45-4a0e-8e57-b246e65d93c6"/>
    <ds:schemaRef ds:uri="35653fd7-7c6a-4f53-911e-88d9ac287f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EFC7061-8B0D-46A9-8755-3E73FE38B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cindys initial draft</Template>
  <TotalTime>2229</TotalTime>
  <Pages>20</Pages>
  <Words>2919</Words>
  <Characters>16642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Advisicon Inc.</Company>
  <LinksUpToDate>false</LinksUpToDate>
  <CharactersWithSpaces>19522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Cindy Lewis</dc:creator>
  <cp:lastModifiedBy>Jeff Jacobson</cp:lastModifiedBy>
  <cp:revision>551</cp:revision>
  <dcterms:created xsi:type="dcterms:W3CDTF">2013-12-05T00:45:00Z</dcterms:created>
  <dcterms:modified xsi:type="dcterms:W3CDTF">2014-01-27T18:50:00Z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1cc61cc3-0f5d-460f-b987-8536d0953921</vt:lpwstr>
  </property>
  <property fmtid="{D5CDD505-2E9C-101B-9397-08002B2CF9AE}" pid="3" name="ContentTypeId">
    <vt:lpwstr>0x01010024BB5E363CFE964F9811D338B4A68B5F</vt:lpwstr>
  </property>
</Properties>
</file>