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53CE" w:rsidRDefault="00EA53CE" w:rsidP="00EA53CE">
      <w:pPr>
        <w:pStyle w:val="Heading1"/>
      </w:pPr>
      <w:r>
        <w:t>Creating New Projects</w:t>
      </w:r>
    </w:p>
    <w:p w:rsidR="00EA53CE" w:rsidRDefault="00EA53CE" w:rsidP="00EA53CE">
      <w:r>
        <w:t xml:space="preserve">One of the very first things you need to do to create a project is to choose an approach. </w:t>
      </w:r>
    </w:p>
    <w:p w:rsidR="00EA53CE" w:rsidRDefault="00EA53CE" w:rsidP="00EA53CE">
      <w:r>
        <w:t>There are several methods to select from when creating a new schedule sing Microsoft Project 2013. You may start a project schedule with a blank template or use an existing template. If you have a task list started in Excel, Outlook, Word and SharePoint, these task lists may be added to a new project schedule. Below are listed some of the suggested methods for initiating a new project schedule.</w:t>
      </w:r>
    </w:p>
    <w:p w:rsidR="00EA53CE" w:rsidRDefault="00EA53CE" w:rsidP="00EA53CE">
      <w:pPr>
        <w:pStyle w:val="UnorderedList1"/>
      </w:pPr>
      <w:r>
        <w:t>Blank – clean schedule</w:t>
      </w:r>
    </w:p>
    <w:p w:rsidR="00EA53CE" w:rsidRDefault="00EA53CE" w:rsidP="00EA53CE">
      <w:pPr>
        <w:pStyle w:val="UnorderedList1"/>
      </w:pPr>
      <w:r>
        <w:t>New From Existing – copy from existing schedule</w:t>
      </w:r>
    </w:p>
    <w:p w:rsidR="00EA53CE" w:rsidRDefault="00EA53CE" w:rsidP="00EA53CE">
      <w:pPr>
        <w:pStyle w:val="UnorderedList1"/>
      </w:pPr>
      <w:r>
        <w:t>New From Excel – importing information from Excel</w:t>
      </w:r>
    </w:p>
    <w:p w:rsidR="00EA53CE" w:rsidRDefault="00EA53CE" w:rsidP="00EA53CE">
      <w:pPr>
        <w:pStyle w:val="UnorderedList1"/>
      </w:pPr>
      <w:r>
        <w:t>New From SharePoint Tasks List – shortcut to bring SharePoint tasks into your schedule</w:t>
      </w:r>
    </w:p>
    <w:p w:rsidR="00EA53CE" w:rsidRDefault="00EA53CE" w:rsidP="00EA53CE">
      <w:pPr>
        <w:pStyle w:val="UnorderedList1"/>
      </w:pPr>
      <w:r>
        <w:t>Get Started Wizard – guided approach with visuals to help individuals feel more comfortable working in a schedule</w:t>
      </w:r>
    </w:p>
    <w:p w:rsidR="00EA53CE" w:rsidRDefault="00EA53CE" w:rsidP="00EA53CE">
      <w:pPr>
        <w:pStyle w:val="UnorderedList1"/>
      </w:pPr>
      <w:r>
        <w:t xml:space="preserve">Template – public or private pre-built schedules that can be used as examples </w:t>
      </w:r>
    </w:p>
    <w:p w:rsidR="00EA53CE" w:rsidRDefault="00EA53CE" w:rsidP="00EA53CE">
      <w:pPr>
        <w:pStyle w:val="CalloutNote"/>
      </w:pPr>
      <w:r>
        <w:t>If you do not have Internet access, you may not have all of these choices. Many templates are available from the Microsoft site and are not included with the software when installed.</w:t>
      </w:r>
    </w:p>
    <w:p w:rsidR="00EA53CE" w:rsidRDefault="00EA53CE" w:rsidP="00EA53CE"/>
    <w:p w:rsidR="00EA53CE" w:rsidRDefault="00EA53CE" w:rsidP="00EA53CE">
      <w:pPr>
        <w:pStyle w:val="CalloutNote"/>
      </w:pPr>
      <w:r w:rsidRPr="00EA53CE">
        <w:t>Office 365 or cloud users may have different choices depending on their organization’s configuration.</w:t>
      </w:r>
    </w:p>
    <w:p w:rsidR="00EA53CE" w:rsidRDefault="00EA53CE" w:rsidP="00EA53CE">
      <w:pPr>
        <w:pStyle w:val="Heading1"/>
      </w:pPr>
      <w:r>
        <w:lastRenderedPageBreak/>
        <w:t>How to Start a New Project Schedule</w:t>
      </w:r>
    </w:p>
    <w:p w:rsidR="00EA53CE" w:rsidRDefault="00EA53CE" w:rsidP="00EA53CE">
      <w:pPr>
        <w:pStyle w:val="OrderedList1"/>
      </w:pPr>
      <w:r>
        <w:t>Click the File tab</w:t>
      </w:r>
    </w:p>
    <w:p w:rsidR="00EA53CE" w:rsidRDefault="00EA53CE" w:rsidP="00EA53CE">
      <w:pPr>
        <w:pStyle w:val="OrderedList1"/>
      </w:pPr>
      <w:r>
        <w:t xml:space="preserve">Click </w:t>
      </w:r>
      <w:r w:rsidRPr="00757C55">
        <w:rPr>
          <w:rStyle w:val="UIInteraction"/>
        </w:rPr>
        <w:t>New</w:t>
      </w:r>
    </w:p>
    <w:p w:rsidR="00EA53CE" w:rsidRDefault="00EA53CE" w:rsidP="00EA53CE">
      <w:pPr>
        <w:pStyle w:val="OrderedList1"/>
      </w:pPr>
      <w:r>
        <w:t>Click the desired item from the previews</w:t>
      </w:r>
    </w:p>
    <w:p w:rsidR="00EA53CE" w:rsidRDefault="00EA53CE" w:rsidP="00EA53CE">
      <w:pPr>
        <w:pStyle w:val="OrderedList1"/>
      </w:pPr>
      <w:r>
        <w:t xml:space="preserve">If needed, click </w:t>
      </w:r>
      <w:r w:rsidRPr="00757C55">
        <w:rPr>
          <w:rStyle w:val="UIInteraction"/>
        </w:rPr>
        <w:t>Create</w:t>
      </w:r>
      <w:r>
        <w:t xml:space="preserve"> to obtain a copy of that item to start your schedule</w:t>
      </w:r>
    </w:p>
    <w:p w:rsidR="00757C55" w:rsidRDefault="00757C55" w:rsidP="00757C55">
      <w:pPr>
        <w:pStyle w:val="CalloutNote"/>
      </w:pPr>
      <w:r>
        <w:t>Templates available are simply examples and may not map to your organization’s project management practices. Be sure to review the templates for modifications that you might need to make.</w:t>
      </w:r>
    </w:p>
    <w:p w:rsidR="00EA53CE" w:rsidRDefault="00EA53CE" w:rsidP="00BD18EA">
      <w:pPr>
        <w:pStyle w:val="Heading1"/>
      </w:pPr>
      <w:r>
        <w:lastRenderedPageBreak/>
        <w:t>Saving a project</w:t>
      </w:r>
    </w:p>
    <w:p w:rsidR="00EA53CE" w:rsidRDefault="00EA53CE" w:rsidP="00EA53CE">
      <w:r>
        <w:t xml:space="preserve">Saving a project is all about storing a project for quick and easy retrieval. You may choose to store your project on your computer, on a network location, or on a cloud storage solution. As each organization’s configuration is different, we will focus on the procedures for saving to your local computer. </w:t>
      </w:r>
    </w:p>
    <w:p w:rsidR="00EA53CE" w:rsidRDefault="00EA53CE" w:rsidP="00BD18EA">
      <w:pPr>
        <w:pStyle w:val="Heading1"/>
      </w:pPr>
      <w:r>
        <w:lastRenderedPageBreak/>
        <w:t>How to Save a New Project</w:t>
      </w:r>
    </w:p>
    <w:p w:rsidR="00EA53CE" w:rsidRDefault="00EA53CE" w:rsidP="00BD18EA">
      <w:pPr>
        <w:pStyle w:val="OrderedList1"/>
        <w:numPr>
          <w:ilvl w:val="0"/>
          <w:numId w:val="26"/>
        </w:numPr>
      </w:pPr>
      <w:r>
        <w:t xml:space="preserve">Click the </w:t>
      </w:r>
      <w:r w:rsidRPr="000A1F26">
        <w:rPr>
          <w:rStyle w:val="UIInteraction"/>
        </w:rPr>
        <w:t>File</w:t>
      </w:r>
      <w:r>
        <w:t xml:space="preserve"> tab</w:t>
      </w:r>
    </w:p>
    <w:p w:rsidR="00EA53CE" w:rsidRDefault="00EA53CE" w:rsidP="00BD18EA">
      <w:pPr>
        <w:pStyle w:val="OrderedList1"/>
      </w:pPr>
      <w:r>
        <w:t xml:space="preserve">Click </w:t>
      </w:r>
      <w:r w:rsidRPr="000A1F26">
        <w:rPr>
          <w:rStyle w:val="UIInteraction"/>
        </w:rPr>
        <w:t>Save</w:t>
      </w:r>
      <w:r>
        <w:t xml:space="preserve"> or </w:t>
      </w:r>
      <w:r w:rsidRPr="000A1F26">
        <w:rPr>
          <w:rStyle w:val="UIInteraction"/>
        </w:rPr>
        <w:t>Save As</w:t>
      </w:r>
    </w:p>
    <w:p w:rsidR="00EA53CE" w:rsidRDefault="00EA53CE" w:rsidP="00BD18EA">
      <w:pPr>
        <w:pStyle w:val="OrderedList1"/>
      </w:pPr>
      <w:r>
        <w:t xml:space="preserve">Click </w:t>
      </w:r>
      <w:r w:rsidRPr="000A1F26">
        <w:rPr>
          <w:rStyle w:val="UIInteraction"/>
        </w:rPr>
        <w:t>Computer</w:t>
      </w:r>
    </w:p>
    <w:p w:rsidR="00EA53CE" w:rsidRDefault="00EA53CE" w:rsidP="00BD18EA">
      <w:pPr>
        <w:pStyle w:val="OrderedList1"/>
      </w:pPr>
      <w:r>
        <w:t xml:space="preserve">Click </w:t>
      </w:r>
      <w:r w:rsidRPr="000A1F26">
        <w:rPr>
          <w:rStyle w:val="UIInteraction"/>
        </w:rPr>
        <w:t>Browse</w:t>
      </w:r>
    </w:p>
    <w:p w:rsidR="00EA53CE" w:rsidRDefault="00EA53CE" w:rsidP="00BD18EA">
      <w:pPr>
        <w:pStyle w:val="OrderedList1"/>
      </w:pPr>
      <w:r>
        <w:t>Navigate to the desired folder</w:t>
      </w:r>
    </w:p>
    <w:p w:rsidR="00EA53CE" w:rsidRDefault="00EA53CE" w:rsidP="00BD18EA">
      <w:pPr>
        <w:pStyle w:val="OrderedList1"/>
      </w:pPr>
      <w:r>
        <w:t>Enter the desired name for the schedule</w:t>
      </w:r>
    </w:p>
    <w:p w:rsidR="00EA53CE" w:rsidRDefault="00EA53CE" w:rsidP="00BD18EA">
      <w:pPr>
        <w:pStyle w:val="OrderedList1"/>
      </w:pPr>
      <w:r>
        <w:t xml:space="preserve">Click </w:t>
      </w:r>
      <w:r w:rsidRPr="000A1F26">
        <w:rPr>
          <w:rStyle w:val="UIInteraction"/>
        </w:rPr>
        <w:t>Save</w:t>
      </w:r>
    </w:p>
    <w:p w:rsidR="000A1F26" w:rsidRDefault="000A1F26" w:rsidP="000A1F26">
      <w:pPr>
        <w:pStyle w:val="CalloutTip"/>
      </w:pPr>
      <w:r>
        <w:t xml:space="preserve">The folder you just used with </w:t>
      </w:r>
      <w:proofErr w:type="gramStart"/>
      <w:r>
        <w:t>be</w:t>
      </w:r>
      <w:proofErr w:type="gramEnd"/>
      <w:r>
        <w:t xml:space="preserve"> available under Recent Folders to simplify this process for future new projects.</w:t>
      </w:r>
    </w:p>
    <w:p w:rsidR="00EA53CE" w:rsidRDefault="00EA53CE" w:rsidP="00EA53CE"/>
    <w:p w:rsidR="00EA53CE" w:rsidRDefault="00E406D6" w:rsidP="00E406D6">
      <w:pPr>
        <w:pStyle w:val="CalloutTip"/>
      </w:pPr>
      <w:r w:rsidRPr="00E406D6">
        <w:t>When making changes to the same project, you can use the Save icon on the Quick Access Toolbar as a fast method to ensure your project changes are being captures.</w:t>
      </w:r>
    </w:p>
    <w:p w:rsidR="00EA53CE" w:rsidRDefault="00EA53CE" w:rsidP="00E406D6">
      <w:pPr>
        <w:pStyle w:val="Heading2"/>
      </w:pPr>
      <w:r>
        <w:t>Save or Save As, Share and Export</w:t>
      </w:r>
    </w:p>
    <w:p w:rsidR="00EA53CE" w:rsidRDefault="00EA53CE" w:rsidP="00E406D6">
      <w:pPr>
        <w:pStyle w:val="Heading3"/>
      </w:pPr>
      <w:r>
        <w:t>Save As</w:t>
      </w:r>
    </w:p>
    <w:p w:rsidR="005E2039" w:rsidRDefault="00EA53CE" w:rsidP="005E2039">
      <w:pPr>
        <w:pStyle w:val="TableTitle"/>
      </w:pPr>
      <w:r>
        <w:t>Share Opt</w:t>
      </w:r>
      <w:r w:rsidR="005E2039" w:rsidRPr="005E2039">
        <w:t>ions from the File Tab</w:t>
      </w:r>
    </w:p>
    <w:tbl>
      <w:tblPr>
        <w:tblStyle w:val="2ColumnTable"/>
        <w:tblW w:w="0" w:type="auto"/>
        <w:tblLook w:val="04A0" w:firstRow="1" w:lastRow="0" w:firstColumn="1" w:lastColumn="0" w:noHBand="0" w:noVBand="1"/>
      </w:tblPr>
      <w:tblGrid>
        <w:gridCol w:w="3348"/>
        <w:gridCol w:w="3348"/>
      </w:tblGrid>
      <w:tr w:rsidR="00F277A7" w:rsidTr="005E20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F277A7" w:rsidRPr="009627D2" w:rsidRDefault="00F277A7" w:rsidP="00F3734E">
            <w:r w:rsidRPr="009627D2">
              <w:t>Share Option</w:t>
            </w:r>
          </w:p>
        </w:tc>
        <w:tc>
          <w:tcPr>
            <w:tcW w:w="3348" w:type="dxa"/>
          </w:tcPr>
          <w:p w:rsidR="00F277A7" w:rsidRPr="009627D2" w:rsidRDefault="00F277A7" w:rsidP="00F3734E">
            <w:pPr>
              <w:cnfStyle w:val="100000000000" w:firstRow="1" w:lastRow="0" w:firstColumn="0" w:lastColumn="0" w:oddVBand="0" w:evenVBand="0" w:oddHBand="0" w:evenHBand="0" w:firstRowFirstColumn="0" w:firstRowLastColumn="0" w:lastRowFirstColumn="0" w:lastRowLastColumn="0"/>
            </w:pPr>
            <w:r w:rsidRPr="009627D2">
              <w:t>Feature</w:t>
            </w:r>
          </w:p>
        </w:tc>
      </w:tr>
      <w:tr w:rsidR="00F277A7" w:rsidTr="005E20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F277A7" w:rsidRPr="009627D2" w:rsidRDefault="00F277A7" w:rsidP="00F3734E">
            <w:r w:rsidRPr="009627D2">
              <w:t xml:space="preserve">Sync with </w:t>
            </w:r>
            <w:proofErr w:type="spellStart"/>
            <w:r w:rsidRPr="009627D2">
              <w:t>Sharepoint</w:t>
            </w:r>
            <w:proofErr w:type="spellEnd"/>
            <w:r w:rsidRPr="009627D2">
              <w:t xml:space="preserve"> Site</w:t>
            </w:r>
          </w:p>
        </w:tc>
        <w:tc>
          <w:tcPr>
            <w:tcW w:w="3348" w:type="dxa"/>
          </w:tcPr>
          <w:p w:rsidR="00F277A7" w:rsidRPr="009627D2" w:rsidRDefault="00F277A7" w:rsidP="00F3734E">
            <w:pPr>
              <w:cnfStyle w:val="000000100000" w:firstRow="0" w:lastRow="0" w:firstColumn="0" w:lastColumn="0" w:oddVBand="0" w:evenVBand="0" w:oddHBand="1" w:evenHBand="0" w:firstRowFirstColumn="0" w:firstRowLastColumn="0" w:lastRowFirstColumn="0" w:lastRowLastColumn="0"/>
            </w:pPr>
            <w:r w:rsidRPr="009627D2">
              <w:t xml:space="preserve">Save file to an existing </w:t>
            </w:r>
            <w:proofErr w:type="spellStart"/>
            <w:r w:rsidRPr="009627D2">
              <w:t>Sharepoint</w:t>
            </w:r>
            <w:proofErr w:type="spellEnd"/>
            <w:r w:rsidRPr="009627D2">
              <w:t xml:space="preserve"> site</w:t>
            </w:r>
            <w:bookmarkStart w:id="0" w:name="_GoBack"/>
            <w:bookmarkEnd w:id="0"/>
          </w:p>
        </w:tc>
      </w:tr>
      <w:tr w:rsidR="00F277A7" w:rsidTr="005E2039">
        <w:tc>
          <w:tcPr>
            <w:cnfStyle w:val="001000000000" w:firstRow="0" w:lastRow="0" w:firstColumn="1" w:lastColumn="0" w:oddVBand="0" w:evenVBand="0" w:oddHBand="0" w:evenHBand="0" w:firstRowFirstColumn="0" w:firstRowLastColumn="0" w:lastRowFirstColumn="0" w:lastRowLastColumn="0"/>
            <w:tcW w:w="3348" w:type="dxa"/>
          </w:tcPr>
          <w:p w:rsidR="00F277A7" w:rsidRPr="00002155" w:rsidRDefault="00F277A7" w:rsidP="00794C9B">
            <w:r w:rsidRPr="00002155">
              <w:t>Email</w:t>
            </w:r>
          </w:p>
        </w:tc>
        <w:tc>
          <w:tcPr>
            <w:tcW w:w="3348" w:type="dxa"/>
          </w:tcPr>
          <w:p w:rsidR="00F277A7" w:rsidRPr="00002155" w:rsidRDefault="00F277A7" w:rsidP="00794C9B">
            <w:pPr>
              <w:cnfStyle w:val="000000000000" w:firstRow="0" w:lastRow="0" w:firstColumn="0" w:lastColumn="0" w:oddVBand="0" w:evenVBand="0" w:oddHBand="0" w:evenHBand="0" w:firstRowFirstColumn="0" w:firstRowLastColumn="0" w:lastRowFirstColumn="0" w:lastRowLastColumn="0"/>
            </w:pPr>
            <w:r w:rsidRPr="00002155">
              <w:t>Will send the currently opened MS Project file as an attachment in an email</w:t>
            </w:r>
          </w:p>
        </w:tc>
      </w:tr>
    </w:tbl>
    <w:p w:rsidR="00A94872" w:rsidRDefault="00A94872" w:rsidP="00A94872">
      <w:pPr>
        <w:pStyle w:val="TableTitle"/>
      </w:pPr>
      <w:r w:rsidRPr="00A94872">
        <w:lastRenderedPageBreak/>
        <w:t>Export Options from the File Tab</w:t>
      </w:r>
    </w:p>
    <w:tbl>
      <w:tblPr>
        <w:tblStyle w:val="2ColumnTable"/>
        <w:tblW w:w="0" w:type="auto"/>
        <w:tblLook w:val="04A0" w:firstRow="1" w:lastRow="0" w:firstColumn="1" w:lastColumn="0" w:noHBand="0" w:noVBand="1"/>
      </w:tblPr>
      <w:tblGrid>
        <w:gridCol w:w="3348"/>
        <w:gridCol w:w="3348"/>
      </w:tblGrid>
      <w:tr w:rsidR="00A94872" w:rsidTr="00C323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A94872" w:rsidRPr="000B147C" w:rsidRDefault="00A94872" w:rsidP="00F053F1">
            <w:r w:rsidRPr="000B147C">
              <w:t>Export</w:t>
            </w:r>
          </w:p>
        </w:tc>
        <w:tc>
          <w:tcPr>
            <w:tcW w:w="3348" w:type="dxa"/>
          </w:tcPr>
          <w:p w:rsidR="00A94872" w:rsidRPr="000B147C" w:rsidRDefault="00A94872" w:rsidP="00F053F1">
            <w:pPr>
              <w:cnfStyle w:val="100000000000" w:firstRow="1" w:lastRow="0" w:firstColumn="0" w:lastColumn="0" w:oddVBand="0" w:evenVBand="0" w:oddHBand="0" w:evenHBand="0" w:firstRowFirstColumn="0" w:firstRowLastColumn="0" w:lastRowFirstColumn="0" w:lastRowLastColumn="0"/>
            </w:pPr>
            <w:r w:rsidRPr="000B147C">
              <w:t>Feature</w:t>
            </w:r>
          </w:p>
        </w:tc>
      </w:tr>
      <w:tr w:rsidR="00A94872" w:rsidTr="00C323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A94872" w:rsidRPr="000B147C" w:rsidRDefault="00A94872" w:rsidP="00F053F1">
            <w:r w:rsidRPr="000B147C">
              <w:t>Create PDF/XPS Document</w:t>
            </w:r>
          </w:p>
        </w:tc>
        <w:tc>
          <w:tcPr>
            <w:tcW w:w="3348" w:type="dxa"/>
          </w:tcPr>
          <w:p w:rsidR="00A94872" w:rsidRPr="000B147C" w:rsidRDefault="00A94872" w:rsidP="00F053F1">
            <w:pPr>
              <w:cnfStyle w:val="000000100000" w:firstRow="0" w:lastRow="0" w:firstColumn="0" w:lastColumn="0" w:oddVBand="0" w:evenVBand="0" w:oddHBand="1" w:evenHBand="0" w:firstRowFirstColumn="0" w:firstRowLastColumn="0" w:lastRowFirstColumn="0" w:lastRowLastColumn="0"/>
            </w:pPr>
            <w:r w:rsidRPr="000B147C">
              <w:t>Using the current view a PDF of the view will be created and saved to disk</w:t>
            </w:r>
          </w:p>
        </w:tc>
      </w:tr>
      <w:tr w:rsidR="00A94872" w:rsidTr="00C32345">
        <w:tc>
          <w:tcPr>
            <w:cnfStyle w:val="001000000000" w:firstRow="0" w:lastRow="0" w:firstColumn="1" w:lastColumn="0" w:oddVBand="0" w:evenVBand="0" w:oddHBand="0" w:evenHBand="0" w:firstRowFirstColumn="0" w:firstRowLastColumn="0" w:lastRowFirstColumn="0" w:lastRowLastColumn="0"/>
            <w:tcW w:w="3348" w:type="dxa"/>
          </w:tcPr>
          <w:p w:rsidR="00A94872" w:rsidRPr="000B147C" w:rsidRDefault="00A94872" w:rsidP="00F053F1">
            <w:r w:rsidRPr="000B147C">
              <w:t>Save Project as File</w:t>
            </w:r>
          </w:p>
        </w:tc>
        <w:tc>
          <w:tcPr>
            <w:tcW w:w="3348" w:type="dxa"/>
          </w:tcPr>
          <w:p w:rsidR="00A94872" w:rsidRDefault="00A94872" w:rsidP="00F053F1">
            <w:pPr>
              <w:cnfStyle w:val="000000000000" w:firstRow="0" w:lastRow="0" w:firstColumn="0" w:lastColumn="0" w:oddVBand="0" w:evenVBand="0" w:oddHBand="0" w:evenHBand="0" w:firstRowFirstColumn="0" w:firstRowLastColumn="0" w:lastRowFirstColumn="0" w:lastRowLastColumn="0"/>
            </w:pPr>
            <w:r w:rsidRPr="000B147C">
              <w:t>This feature will allow for:</w:t>
            </w:r>
          </w:p>
          <w:p w:rsidR="00A94872" w:rsidRDefault="00A94872" w:rsidP="00A94872">
            <w:pPr>
              <w:pStyle w:val="UnorderedList1"/>
              <w:cnfStyle w:val="000000000000" w:firstRow="0" w:lastRow="0" w:firstColumn="0" w:lastColumn="0" w:oddVBand="0" w:evenVBand="0" w:oddHBand="0" w:evenHBand="0" w:firstRowFirstColumn="0" w:firstRowLastColumn="0" w:lastRowFirstColumn="0" w:lastRowLastColumn="0"/>
            </w:pPr>
            <w:r>
              <w:t>Saving into earlier version formats of MS Project files</w:t>
            </w:r>
          </w:p>
          <w:p w:rsidR="00A94872" w:rsidRDefault="00A94872" w:rsidP="00A94872">
            <w:pPr>
              <w:pStyle w:val="UnorderedList1"/>
              <w:cnfStyle w:val="000000000000" w:firstRow="0" w:lastRow="0" w:firstColumn="0" w:lastColumn="0" w:oddVBand="0" w:evenVBand="0" w:oddHBand="0" w:evenHBand="0" w:firstRowFirstColumn="0" w:firstRowLastColumn="0" w:lastRowFirstColumn="0" w:lastRowLastColumn="0"/>
            </w:pPr>
            <w:r>
              <w:t>Saving templates</w:t>
            </w:r>
          </w:p>
          <w:p w:rsidR="00A94872" w:rsidRPr="000B147C" w:rsidRDefault="00A94872" w:rsidP="00A94872">
            <w:pPr>
              <w:pStyle w:val="UnorderedList1"/>
              <w:cnfStyle w:val="000000000000" w:firstRow="0" w:lastRow="0" w:firstColumn="0" w:lastColumn="0" w:oddVBand="0" w:evenVBand="0" w:oddHBand="0" w:evenHBand="0" w:firstRowFirstColumn="0" w:firstRowLastColumn="0" w:lastRowFirstColumn="0" w:lastRowLastColumn="0"/>
            </w:pPr>
            <w:r>
              <w:t>Saving data to Excel, XML or another type format.  This option will also start the MS Project Export Wizard where data for exporting maybe selected.</w:t>
            </w:r>
          </w:p>
        </w:tc>
      </w:tr>
    </w:tbl>
    <w:p w:rsidR="008A3BFD" w:rsidRDefault="008A3BFD" w:rsidP="008A3BFD">
      <w:r>
        <w:rPr>
          <w:noProof/>
          <w:sz w:val="36"/>
          <w:szCs w:val="36"/>
        </w:rPr>
        <w:drawing>
          <wp:inline distT="0" distB="0" distL="0" distR="0" wp14:anchorId="6367E4A5" wp14:editId="23BB89E0">
            <wp:extent cx="4114800" cy="241096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14800" cy="2410963"/>
                    </a:xfrm>
                    <a:prstGeom prst="rect">
                      <a:avLst/>
                    </a:prstGeom>
                    <a:noFill/>
                    <a:ln>
                      <a:noFill/>
                    </a:ln>
                  </pic:spPr>
                </pic:pic>
              </a:graphicData>
            </a:graphic>
          </wp:inline>
        </w:drawing>
      </w:r>
    </w:p>
    <w:p w:rsidR="00EA53CE" w:rsidRDefault="00EA53CE" w:rsidP="00A94872">
      <w:pPr>
        <w:pStyle w:val="FigureCaption"/>
      </w:pPr>
      <w:r>
        <w:t>Export Project</w:t>
      </w:r>
      <w:r w:rsidR="00BC364C">
        <w:t xml:space="preserve"> [Export project screen </w:t>
      </w:r>
      <w:proofErr w:type="spellStart"/>
      <w:r w:rsidR="00BC364C">
        <w:t>shot.tif</w:t>
      </w:r>
      <w:proofErr w:type="spellEnd"/>
      <w:r w:rsidR="00BC364C">
        <w:t>]</w:t>
      </w:r>
    </w:p>
    <w:p w:rsidR="00EA53CE" w:rsidRDefault="00EA53CE" w:rsidP="00EA53CE">
      <w:r>
        <w:t xml:space="preserve">To email the current open file as an attachment in an email: </w:t>
      </w:r>
    </w:p>
    <w:p w:rsidR="00EA53CE" w:rsidRDefault="00EA53CE" w:rsidP="00900184">
      <w:pPr>
        <w:pStyle w:val="UnorderedList1"/>
      </w:pPr>
      <w:r>
        <w:t xml:space="preserve">Click on File </w:t>
      </w:r>
      <w:r w:rsidRPr="00C03012">
        <w:rPr>
          <w:rFonts w:ascii="Wingdings" w:hAnsi="Wingdings"/>
        </w:rPr>
        <w:t></w:t>
      </w:r>
      <w:r>
        <w:t xml:space="preserve"> Share </w:t>
      </w:r>
      <w:r w:rsidRPr="00C03012">
        <w:rPr>
          <w:rFonts w:ascii="Wingdings" w:hAnsi="Wingdings"/>
        </w:rPr>
        <w:t></w:t>
      </w:r>
      <w:r>
        <w:t xml:space="preserve"> Email </w:t>
      </w:r>
      <w:r w:rsidRPr="00C03012">
        <w:rPr>
          <w:rFonts w:ascii="Wingdings" w:hAnsi="Wingdings"/>
        </w:rPr>
        <w:t></w:t>
      </w:r>
      <w:r>
        <w:t xml:space="preserve"> Send as Attachment</w:t>
      </w:r>
    </w:p>
    <w:p w:rsidR="008A3BFD" w:rsidRDefault="008A3BFD" w:rsidP="008A3BFD">
      <w:r>
        <w:rPr>
          <w:noProof/>
        </w:rPr>
        <w:lastRenderedPageBreak/>
        <w:drawing>
          <wp:inline distT="0" distB="0" distL="0" distR="0" wp14:anchorId="6CA51A7B" wp14:editId="14F5E529">
            <wp:extent cx="4114800" cy="15640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4800" cy="1564027"/>
                    </a:xfrm>
                    <a:prstGeom prst="rect">
                      <a:avLst/>
                    </a:prstGeom>
                    <a:noFill/>
                    <a:ln>
                      <a:noFill/>
                    </a:ln>
                  </pic:spPr>
                </pic:pic>
              </a:graphicData>
            </a:graphic>
          </wp:inline>
        </w:drawing>
      </w:r>
    </w:p>
    <w:p w:rsidR="00EA53CE" w:rsidRDefault="00EA53CE" w:rsidP="00B63110">
      <w:pPr>
        <w:pStyle w:val="FigureCaption"/>
      </w:pPr>
      <w:r>
        <w:t>Share Email</w:t>
      </w:r>
      <w:r w:rsidR="00B63110">
        <w:t xml:space="preserve"> [Share email screen </w:t>
      </w:r>
      <w:proofErr w:type="spellStart"/>
      <w:r w:rsidR="00B63110">
        <w:t>shot.tif</w:t>
      </w:r>
      <w:proofErr w:type="spellEnd"/>
      <w:r w:rsidR="00B63110">
        <w:t>]</w:t>
      </w:r>
    </w:p>
    <w:p w:rsidR="00EA53CE" w:rsidRDefault="00EA53CE" w:rsidP="00EA53CE">
      <w:r>
        <w:t xml:space="preserve">MS Outlook will open with the file as an attachment. Select the email address, complete the email information and click </w:t>
      </w:r>
      <w:r w:rsidRPr="00B63110">
        <w:rPr>
          <w:rStyle w:val="UIInteraction"/>
        </w:rPr>
        <w:t>Send</w:t>
      </w:r>
      <w:r>
        <w:t>.</w:t>
      </w:r>
    </w:p>
    <w:p w:rsidR="00EA53CE" w:rsidRDefault="00EA53CE" w:rsidP="00743717">
      <w:pPr>
        <w:pStyle w:val="Heading1"/>
      </w:pPr>
      <w:r>
        <w:lastRenderedPageBreak/>
        <w:t>Opening a Project</w:t>
      </w:r>
    </w:p>
    <w:p w:rsidR="00EA53CE" w:rsidRDefault="00EA53CE" w:rsidP="00EA53CE">
      <w:r>
        <w:t xml:space="preserve">Since opening projects is such a frequent task, you should take advantage of quick methods to do this. The following steps will help you optimize your environment for speedy retrieval of projects. </w:t>
      </w:r>
    </w:p>
    <w:p w:rsidR="00EA53CE" w:rsidRDefault="00EA53CE" w:rsidP="00743717">
      <w:pPr>
        <w:pStyle w:val="Heading1"/>
      </w:pPr>
      <w:r>
        <w:lastRenderedPageBreak/>
        <w:t xml:space="preserve">How to Open a Project </w:t>
      </w:r>
    </w:p>
    <w:p w:rsidR="00EA53CE" w:rsidRDefault="00EA53CE" w:rsidP="00743717">
      <w:pPr>
        <w:pStyle w:val="OrderedList1"/>
        <w:numPr>
          <w:ilvl w:val="0"/>
          <w:numId w:val="28"/>
        </w:numPr>
      </w:pPr>
      <w:r>
        <w:t xml:space="preserve">Click the </w:t>
      </w:r>
      <w:r w:rsidRPr="008A3BFD">
        <w:rPr>
          <w:rStyle w:val="UIInteraction"/>
        </w:rPr>
        <w:t>File</w:t>
      </w:r>
      <w:r>
        <w:t xml:space="preserve"> tab</w:t>
      </w:r>
    </w:p>
    <w:p w:rsidR="00EA53CE" w:rsidRDefault="00EA53CE" w:rsidP="00743717">
      <w:pPr>
        <w:pStyle w:val="OrderedList1"/>
      </w:pPr>
      <w:r>
        <w:t xml:space="preserve">Click </w:t>
      </w:r>
      <w:r w:rsidRPr="008A3BFD">
        <w:rPr>
          <w:rStyle w:val="UIInteraction"/>
        </w:rPr>
        <w:t>Open</w:t>
      </w:r>
    </w:p>
    <w:p w:rsidR="00EA53CE" w:rsidRDefault="00EA53CE" w:rsidP="00743717">
      <w:pPr>
        <w:pStyle w:val="OrderedList1"/>
      </w:pPr>
      <w:r>
        <w:t xml:space="preserve">Click </w:t>
      </w:r>
      <w:r w:rsidRPr="008A3BFD">
        <w:rPr>
          <w:rStyle w:val="UIInteraction"/>
        </w:rPr>
        <w:t>Computer</w:t>
      </w:r>
    </w:p>
    <w:p w:rsidR="00EA53CE" w:rsidRDefault="00EA53CE" w:rsidP="00743717">
      <w:pPr>
        <w:pStyle w:val="OrderedList1"/>
      </w:pPr>
      <w:r>
        <w:t xml:space="preserve">Click </w:t>
      </w:r>
      <w:r w:rsidRPr="008A3BFD">
        <w:rPr>
          <w:rStyle w:val="UIInteraction"/>
        </w:rPr>
        <w:t>Browse</w:t>
      </w:r>
    </w:p>
    <w:p w:rsidR="00EA53CE" w:rsidRDefault="00EA53CE" w:rsidP="00743717">
      <w:pPr>
        <w:pStyle w:val="OrderedList1"/>
      </w:pPr>
      <w:r>
        <w:t>Navigate to the desired folder</w:t>
      </w:r>
    </w:p>
    <w:p w:rsidR="00EA53CE" w:rsidRDefault="00EA53CE" w:rsidP="00743717">
      <w:pPr>
        <w:pStyle w:val="OrderedList1"/>
      </w:pPr>
      <w:r>
        <w:t>Select the name for the schedule</w:t>
      </w:r>
    </w:p>
    <w:p w:rsidR="00EA53CE" w:rsidRDefault="00EA53CE" w:rsidP="00743717">
      <w:pPr>
        <w:pStyle w:val="OrderedList1"/>
      </w:pPr>
      <w:r>
        <w:t xml:space="preserve">Click </w:t>
      </w:r>
      <w:r w:rsidRPr="008A3BFD">
        <w:rPr>
          <w:rStyle w:val="UIInteraction"/>
        </w:rPr>
        <w:t>Open</w:t>
      </w:r>
    </w:p>
    <w:p w:rsidR="00EA53CE" w:rsidRDefault="008A3BFD" w:rsidP="008A3BFD">
      <w:pPr>
        <w:pStyle w:val="CalloutTip"/>
      </w:pPr>
      <w:r w:rsidRPr="008A3BFD">
        <w:t>Click Recent Projects to quickly retrieve a project you have previously opened.</w:t>
      </w:r>
    </w:p>
    <w:p w:rsidR="008A3BFD" w:rsidRDefault="008A3BFD" w:rsidP="008A3BFD"/>
    <w:p w:rsidR="008A3BFD" w:rsidRDefault="008A3BFD" w:rsidP="008A3BFD">
      <w:pPr>
        <w:pStyle w:val="CalloutTip"/>
      </w:pPr>
      <w:r w:rsidRPr="008A3BFD">
        <w:t>Pin a project to the top of the recent project list is you anticipate you will be using it on a regular basis.</w:t>
      </w:r>
    </w:p>
    <w:p w:rsidR="008A3BFD" w:rsidRDefault="008A3BFD" w:rsidP="008A3BFD"/>
    <w:p w:rsidR="008A3BFD" w:rsidRDefault="008A3BFD" w:rsidP="008A3BFD">
      <w:pPr>
        <w:pStyle w:val="CalloutTip"/>
      </w:pPr>
      <w:r w:rsidRPr="008A3BFD">
        <w:t>Adding the Open button to the Quick Launch bar will save time.</w:t>
      </w:r>
    </w:p>
    <w:p w:rsidR="00EA53CE" w:rsidRDefault="00EA53CE" w:rsidP="008A3BFD">
      <w:pPr>
        <w:pStyle w:val="Heading2"/>
      </w:pPr>
      <w:r>
        <w:t>Creating a New Project</w:t>
      </w:r>
    </w:p>
    <w:p w:rsidR="00EA53CE" w:rsidRDefault="00EA53CE" w:rsidP="00EA53CE">
      <w:r>
        <w:t>When Project 2013 is initiated, a new blank project schedule will automatically appear.</w:t>
      </w:r>
    </w:p>
    <w:p w:rsidR="00EA53CE" w:rsidRDefault="00EA53CE" w:rsidP="00EA53CE">
      <w:r>
        <w:t>To create a blank project schedule:</w:t>
      </w:r>
    </w:p>
    <w:p w:rsidR="00EA53CE" w:rsidRDefault="00EA53CE" w:rsidP="008A3BFD">
      <w:pPr>
        <w:pStyle w:val="UnorderedList1"/>
      </w:pPr>
      <w:r>
        <w:t xml:space="preserve">Click </w:t>
      </w:r>
      <w:r w:rsidRPr="008A3BFD">
        <w:rPr>
          <w:rStyle w:val="UIInteraction"/>
        </w:rPr>
        <w:t>File</w:t>
      </w:r>
      <w:r>
        <w:t xml:space="preserve"> </w:t>
      </w:r>
      <w:r w:rsidRPr="00C03012">
        <w:rPr>
          <w:rFonts w:ascii="Wingdings" w:hAnsi="Wingdings"/>
        </w:rPr>
        <w:t></w:t>
      </w:r>
      <w:r>
        <w:t xml:space="preserve"> </w:t>
      </w:r>
      <w:r w:rsidRPr="008A3BFD">
        <w:rPr>
          <w:rStyle w:val="UIInteraction"/>
        </w:rPr>
        <w:t>New</w:t>
      </w:r>
    </w:p>
    <w:p w:rsidR="00EA53CE" w:rsidRDefault="00EA53CE" w:rsidP="00EA53CE">
      <w:r>
        <w:t>Backstage choices shown below will give you an array of choices of where to begin a new project schedule. As you click the various choices, options and additional data will appear on the right side of the view.</w:t>
      </w:r>
    </w:p>
    <w:p w:rsidR="00EA53CE" w:rsidRDefault="00EA53CE" w:rsidP="00797367">
      <w:pPr>
        <w:pStyle w:val="UnorderedList1"/>
      </w:pPr>
      <w:r>
        <w:t xml:space="preserve">Double clicking </w:t>
      </w:r>
      <w:r w:rsidRPr="00797367">
        <w:rPr>
          <w:rStyle w:val="UIInteraction"/>
        </w:rPr>
        <w:t>Blank project</w:t>
      </w:r>
      <w:r>
        <w:t xml:space="preserve"> or click </w:t>
      </w:r>
      <w:r w:rsidRPr="00797367">
        <w:rPr>
          <w:rStyle w:val="UIInteraction"/>
        </w:rPr>
        <w:t>Blank project</w:t>
      </w:r>
      <w:r>
        <w:t xml:space="preserve"> and click </w:t>
      </w:r>
      <w:r w:rsidRPr="00797367">
        <w:rPr>
          <w:rStyle w:val="UIInteraction"/>
        </w:rPr>
        <w:t>Create</w:t>
      </w:r>
      <w:r>
        <w:t xml:space="preserve"> will result in creating a blank project file</w:t>
      </w:r>
    </w:p>
    <w:p w:rsidR="00EA53CE" w:rsidRDefault="00EA53CE" w:rsidP="00797367">
      <w:pPr>
        <w:pStyle w:val="UnorderedList1"/>
      </w:pPr>
      <w:r w:rsidRPr="00797367">
        <w:rPr>
          <w:rStyle w:val="Importantterm"/>
        </w:rPr>
        <w:lastRenderedPageBreak/>
        <w:t>Recent Templates</w:t>
      </w:r>
      <w:r>
        <w:t>: Create a project from a recently used template</w:t>
      </w:r>
    </w:p>
    <w:p w:rsidR="00EA53CE" w:rsidRDefault="00EA53CE" w:rsidP="00797367">
      <w:pPr>
        <w:pStyle w:val="UnorderedList1"/>
      </w:pPr>
      <w:r w:rsidRPr="00797367">
        <w:rPr>
          <w:rStyle w:val="Importantterm"/>
        </w:rPr>
        <w:t>My templates</w:t>
      </w:r>
      <w:r>
        <w:t>: Template created my you and saved to your desktop</w:t>
      </w:r>
    </w:p>
    <w:p w:rsidR="00EA53CE" w:rsidRDefault="00EA53CE" w:rsidP="00797367">
      <w:pPr>
        <w:pStyle w:val="UnorderedList1"/>
      </w:pPr>
      <w:r w:rsidRPr="00797367">
        <w:rPr>
          <w:rStyle w:val="Importantterm"/>
        </w:rPr>
        <w:t>New from an existing project</w:t>
      </w:r>
      <w:r>
        <w:t>: Use an existing project schedule to create a new project</w:t>
      </w:r>
    </w:p>
    <w:p w:rsidR="00EA53CE" w:rsidRDefault="00EA53CE" w:rsidP="00797367">
      <w:pPr>
        <w:pStyle w:val="UnorderedList1"/>
      </w:pPr>
      <w:r w:rsidRPr="00797367">
        <w:rPr>
          <w:rStyle w:val="Importantterm"/>
        </w:rPr>
        <w:t>New project from Excel workbook</w:t>
      </w:r>
      <w:r>
        <w:t>: Columns in the Excel workbook will be mapped to fields within Project 2013. The import process is discussed in the next lesson.</w:t>
      </w:r>
    </w:p>
    <w:p w:rsidR="00EA53CE" w:rsidRDefault="00EA53CE" w:rsidP="00797367">
      <w:pPr>
        <w:pStyle w:val="UnorderedList1"/>
      </w:pPr>
      <w:r w:rsidRPr="00797367">
        <w:rPr>
          <w:rStyle w:val="Importantterm"/>
        </w:rPr>
        <w:t xml:space="preserve">New from </w:t>
      </w:r>
      <w:proofErr w:type="spellStart"/>
      <w:r w:rsidRPr="00797367">
        <w:rPr>
          <w:rStyle w:val="Importantterm"/>
        </w:rPr>
        <w:t>Sharepoint</w:t>
      </w:r>
      <w:proofErr w:type="spellEnd"/>
      <w:r w:rsidRPr="00797367">
        <w:rPr>
          <w:rStyle w:val="Importantterm"/>
        </w:rPr>
        <w:t xml:space="preserve"> task list</w:t>
      </w:r>
      <w:r>
        <w:t xml:space="preserve">: Project 2013 Professional only. Tasks will be imported using the URL and security of the </w:t>
      </w:r>
      <w:proofErr w:type="spellStart"/>
      <w:r>
        <w:t>Sharepoint</w:t>
      </w:r>
      <w:proofErr w:type="spellEnd"/>
      <w:r>
        <w:t xml:space="preserve"> site.</w:t>
      </w:r>
    </w:p>
    <w:p w:rsidR="00EA53CE" w:rsidRDefault="00EA53CE" w:rsidP="00797367">
      <w:pPr>
        <w:pStyle w:val="UnorderedList1"/>
      </w:pPr>
      <w:r w:rsidRPr="00797367">
        <w:rPr>
          <w:rStyle w:val="Importantterm"/>
        </w:rPr>
        <w:t>Office.com templates</w:t>
      </w:r>
      <w:r>
        <w:t>: Create a new project from a template that would be downloaded from Office.com on-line</w:t>
      </w:r>
    </w:p>
    <w:p w:rsidR="00EA53CE" w:rsidRDefault="00532703" w:rsidP="00797367">
      <w:pPr>
        <w:pStyle w:val="CalloutTip"/>
      </w:pPr>
      <w:r w:rsidRPr="00532703">
        <w:t xml:space="preserve">If the Quick Access Bar was customized to add the </w:t>
      </w:r>
      <w:proofErr w:type="gramStart"/>
      <w:r w:rsidRPr="00532703">
        <w:t>New</w:t>
      </w:r>
      <w:proofErr w:type="gramEnd"/>
      <w:r w:rsidRPr="00532703">
        <w:t xml:space="preserve"> button, pressing that button will create a new project schedule</w:t>
      </w:r>
    </w:p>
    <w:p w:rsidR="00EA53CE" w:rsidRDefault="00EA53CE" w:rsidP="00532703">
      <w:pPr>
        <w:pStyle w:val="FigureCaption"/>
      </w:pPr>
      <w:r>
        <w:t>View for selecting how to create a new project.</w:t>
      </w:r>
      <w:r w:rsidR="00A74444">
        <w:t xml:space="preserve"> [available templates.png]</w:t>
      </w:r>
    </w:p>
    <w:p w:rsidR="00EA53CE" w:rsidRDefault="00EA53CE" w:rsidP="00277B30">
      <w:pPr>
        <w:pStyle w:val="Heading2"/>
      </w:pPr>
      <w:r>
        <w:t>Creating a Project from an Excel Workbook</w:t>
      </w:r>
    </w:p>
    <w:p w:rsidR="00EA53CE" w:rsidRDefault="00EA53CE" w:rsidP="00EA53CE">
      <w:r>
        <w:t>A project schedule can be created using an Excel Workbook task list. Keep in mind that the fields or columns that are being imported from Excel will be mapped to fields or columns within Project 2013. Pre-planning to know which Excel fields should be mapped to which Project 2013 fields would be helpful.</w:t>
      </w:r>
    </w:p>
    <w:p w:rsidR="00EA53CE" w:rsidRDefault="00EA53CE" w:rsidP="00EA53CE">
      <w:r>
        <w:t>To create a project schedule from an Excel Workbook:</w:t>
      </w:r>
    </w:p>
    <w:p w:rsidR="00277B30" w:rsidRDefault="00277B30" w:rsidP="00277B30">
      <w:pPr>
        <w:pStyle w:val="OrderedList1"/>
        <w:numPr>
          <w:ilvl w:val="0"/>
          <w:numId w:val="29"/>
        </w:numPr>
      </w:pPr>
      <w:r>
        <w:t xml:space="preserve">Click </w:t>
      </w:r>
      <w:r w:rsidRPr="00BD26C3">
        <w:rPr>
          <w:rStyle w:val="UIInteraction"/>
        </w:rPr>
        <w:t>File</w:t>
      </w:r>
      <w:r>
        <w:t xml:space="preserve"> </w:t>
      </w:r>
      <w:r w:rsidRPr="00277B30">
        <w:rPr>
          <w:rFonts w:ascii="Wingdings" w:hAnsi="Wingdings"/>
        </w:rPr>
        <w:t></w:t>
      </w:r>
      <w:r>
        <w:t xml:space="preserve"> </w:t>
      </w:r>
      <w:r w:rsidRPr="00BD26C3">
        <w:rPr>
          <w:rStyle w:val="UIInteraction"/>
        </w:rPr>
        <w:t>New</w:t>
      </w:r>
      <w:r>
        <w:t xml:space="preserve"> </w:t>
      </w:r>
      <w:r w:rsidRPr="00277B30">
        <w:rPr>
          <w:rFonts w:ascii="Wingdings" w:hAnsi="Wingdings"/>
        </w:rPr>
        <w:t></w:t>
      </w:r>
      <w:r>
        <w:t xml:space="preserve"> </w:t>
      </w:r>
      <w:proofErr w:type="spellStart"/>
      <w:r w:rsidRPr="00BD26C3">
        <w:rPr>
          <w:rStyle w:val="UIInteraction"/>
        </w:rPr>
        <w:t>New</w:t>
      </w:r>
      <w:proofErr w:type="spellEnd"/>
      <w:r w:rsidRPr="00BD26C3">
        <w:rPr>
          <w:rStyle w:val="UIInteraction"/>
        </w:rPr>
        <w:t xml:space="preserve"> From Excel Workbook</w:t>
      </w:r>
    </w:p>
    <w:p w:rsidR="00EA53CE" w:rsidRDefault="00EA53CE" w:rsidP="00277B30">
      <w:pPr>
        <w:pStyle w:val="OrderedList1"/>
      </w:pPr>
      <w:r>
        <w:t xml:space="preserve">Navigate to the Excel file that contains the tasks to be imported into the schedule, click </w:t>
      </w:r>
      <w:r w:rsidRPr="00F442A3">
        <w:rPr>
          <w:rStyle w:val="UIInteraction"/>
        </w:rPr>
        <w:t>Open</w:t>
      </w:r>
    </w:p>
    <w:p w:rsidR="00EA53CE" w:rsidRDefault="00EA53CE" w:rsidP="00277B30">
      <w:pPr>
        <w:pStyle w:val="OrderedList1"/>
      </w:pPr>
      <w:r>
        <w:t xml:space="preserve">Project 2013 Import Wizard will start running – Click </w:t>
      </w:r>
      <w:r w:rsidRPr="00F442A3">
        <w:rPr>
          <w:rStyle w:val="UIInteraction"/>
        </w:rPr>
        <w:t>Next</w:t>
      </w:r>
    </w:p>
    <w:p w:rsidR="00EA53CE" w:rsidRDefault="00EA53CE" w:rsidP="00277B30">
      <w:pPr>
        <w:pStyle w:val="OrderedList1"/>
      </w:pPr>
      <w:r>
        <w:t xml:space="preserve">Select whether to use a new map that will be created or an existing Project import map. For this example we will create a </w:t>
      </w:r>
      <w:r>
        <w:lastRenderedPageBreak/>
        <w:t xml:space="preserve">new map. Click the radio button next the </w:t>
      </w:r>
      <w:r w:rsidRPr="00F442A3">
        <w:rPr>
          <w:rStyle w:val="UIInteraction"/>
        </w:rPr>
        <w:t>New Map</w:t>
      </w:r>
      <w:r>
        <w:t xml:space="preserve"> and click </w:t>
      </w:r>
      <w:r w:rsidRPr="00F442A3">
        <w:rPr>
          <w:rStyle w:val="UIInteraction"/>
        </w:rPr>
        <w:t>Next</w:t>
      </w:r>
    </w:p>
    <w:p w:rsidR="00EA53CE" w:rsidRDefault="00EA53CE" w:rsidP="00277B30">
      <w:pPr>
        <w:pStyle w:val="OrderedList1"/>
      </w:pPr>
      <w:r>
        <w:t xml:space="preserve">Import can start a new project file, append to the end of an existing project file or merge the data using a merge field. In this example we will create a new project schedule. Click </w:t>
      </w:r>
      <w:r w:rsidRPr="00A20602">
        <w:rPr>
          <w:rStyle w:val="UIInteraction"/>
        </w:rPr>
        <w:t>As a new project</w:t>
      </w:r>
      <w:r>
        <w:t xml:space="preserve"> and click </w:t>
      </w:r>
      <w:proofErr w:type="gramStart"/>
      <w:r w:rsidRPr="00A20602">
        <w:rPr>
          <w:rStyle w:val="UIInteraction"/>
        </w:rPr>
        <w:t>Next</w:t>
      </w:r>
      <w:proofErr w:type="gramEnd"/>
      <w:r>
        <w:t>.</w:t>
      </w:r>
    </w:p>
    <w:p w:rsidR="00EA53CE" w:rsidRDefault="00EA53CE" w:rsidP="00277B30">
      <w:pPr>
        <w:pStyle w:val="OrderedList1"/>
      </w:pPr>
      <w:r>
        <w:t xml:space="preserve">When the data is brought into Project 2013, select if the data is to be mapped to the Task fields, Resource fields or Assignment fields. Click </w:t>
      </w:r>
      <w:r w:rsidRPr="00A20602">
        <w:rPr>
          <w:rStyle w:val="UIInteraction"/>
        </w:rPr>
        <w:t>Tasks</w:t>
      </w:r>
      <w:r>
        <w:t>.</w:t>
      </w:r>
    </w:p>
    <w:p w:rsidR="00EA53CE" w:rsidRDefault="00EA53CE" w:rsidP="00277B30">
      <w:pPr>
        <w:pStyle w:val="OrderedList1"/>
      </w:pPr>
      <w:r>
        <w:t xml:space="preserve">If the originating Excel file contains header or title information, click </w:t>
      </w:r>
      <w:r w:rsidR="00A20602">
        <w:rPr>
          <w:rStyle w:val="UIInteraction"/>
        </w:rPr>
        <w:t>Import includes Head</w:t>
      </w:r>
      <w:r w:rsidRPr="00A20602">
        <w:rPr>
          <w:rStyle w:val="UIInteraction"/>
        </w:rPr>
        <w:t>ers</w:t>
      </w:r>
      <w:r>
        <w:t xml:space="preserve">. The system will remove this row (the first line only) as the header row. Click </w:t>
      </w:r>
      <w:r w:rsidRPr="008A5653">
        <w:rPr>
          <w:rStyle w:val="UIInteraction"/>
        </w:rPr>
        <w:t>Next</w:t>
      </w:r>
    </w:p>
    <w:p w:rsidR="00EA53CE" w:rsidRDefault="00EA53CE" w:rsidP="00277B30">
      <w:pPr>
        <w:pStyle w:val="OrderedList1"/>
      </w:pPr>
      <w:r>
        <w:t xml:space="preserve">The Task Mapping form will be used to view some of the data and map which Excel fields will be imported into which Project 2013 fields. Pull down the values in the </w:t>
      </w:r>
      <w:r w:rsidRPr="008A5653">
        <w:rPr>
          <w:rStyle w:val="UIInteraction"/>
        </w:rPr>
        <w:t>Select worksheet name option</w:t>
      </w:r>
      <w:r>
        <w:t xml:space="preserve"> and select the sheet name in Excel that contains the data to be imported. After the choice has been made, the data from the sheet will be available for viewing.</w:t>
      </w:r>
    </w:p>
    <w:p w:rsidR="00EA53CE" w:rsidRDefault="00EA53CE" w:rsidP="00277B30">
      <w:pPr>
        <w:pStyle w:val="OrderedList1"/>
      </w:pPr>
      <w:r>
        <w:t>In the example below, the duration field from the Excel W</w:t>
      </w:r>
      <w:r w:rsidR="007A73F5">
        <w:t>orkbook was able to be automati</w:t>
      </w:r>
      <w:r>
        <w:t xml:space="preserve">cally mapped to the duration field in Project 2013. However, the Task Name field could not find a match. The correct field name for the task name field in Project 2013 is “Name”. Click the red error message (not mapped) and select the field name of </w:t>
      </w:r>
      <w:r w:rsidRPr="007A73F5">
        <w:rPr>
          <w:rStyle w:val="UIInteraction"/>
        </w:rPr>
        <w:t>Name</w:t>
      </w:r>
      <w:r>
        <w:t xml:space="preserve">. Repeat for other fields to be imported. Not all fields are required during the import process which allows the user to pick and choose which ones are appropriate to the schedule. Click </w:t>
      </w:r>
      <w:r w:rsidRPr="007A73F5">
        <w:rPr>
          <w:rStyle w:val="UIInteraction"/>
        </w:rPr>
        <w:t>Next</w:t>
      </w:r>
      <w:r>
        <w:t xml:space="preserve"> to continue after all columns </w:t>
      </w:r>
      <w:proofErr w:type="gramStart"/>
      <w:r>
        <w:t>have</w:t>
      </w:r>
      <w:proofErr w:type="gramEnd"/>
      <w:r>
        <w:t xml:space="preserve"> been mapped.</w:t>
      </w:r>
    </w:p>
    <w:p w:rsidR="00EA53CE" w:rsidRDefault="00EA53CE" w:rsidP="00EA53CE">
      <w:r>
        <w:t xml:space="preserve"> </w:t>
      </w:r>
    </w:p>
    <w:p w:rsidR="009A0178" w:rsidRDefault="009A0178" w:rsidP="009A0178">
      <w:r>
        <w:rPr>
          <w:noProof/>
        </w:rPr>
        <w:lastRenderedPageBreak/>
        <w:drawing>
          <wp:inline distT="0" distB="0" distL="0" distR="0" wp14:anchorId="38650EC4" wp14:editId="17F449E0">
            <wp:extent cx="4114800" cy="326763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4800" cy="3267635"/>
                    </a:xfrm>
                    <a:prstGeom prst="rect">
                      <a:avLst/>
                    </a:prstGeom>
                    <a:noFill/>
                    <a:ln>
                      <a:noFill/>
                    </a:ln>
                  </pic:spPr>
                </pic:pic>
              </a:graphicData>
            </a:graphic>
          </wp:inline>
        </w:drawing>
      </w:r>
    </w:p>
    <w:p w:rsidR="00EA53CE" w:rsidRDefault="00EA53CE" w:rsidP="009A0178">
      <w:pPr>
        <w:pStyle w:val="FigureCaption"/>
      </w:pPr>
      <w:r>
        <w:t>Mapping that is created in the Import Wizard.</w:t>
      </w:r>
    </w:p>
    <w:p w:rsidR="00EA53CE" w:rsidRDefault="00EA53CE" w:rsidP="00743079">
      <w:pPr>
        <w:pStyle w:val="OrderedList1"/>
      </w:pPr>
      <w:r>
        <w:t>The next step offers the option to save the map for future reuse.</w:t>
      </w:r>
    </w:p>
    <w:p w:rsidR="00EA53CE" w:rsidRDefault="00EA53CE" w:rsidP="00743079">
      <w:pPr>
        <w:pStyle w:val="OrderedList2"/>
      </w:pPr>
      <w:r>
        <w:t xml:space="preserve">To skip saving the map, click </w:t>
      </w:r>
      <w:proofErr w:type="gramStart"/>
      <w:r w:rsidRPr="00743079">
        <w:rPr>
          <w:rStyle w:val="UIInteraction"/>
        </w:rPr>
        <w:t>Next</w:t>
      </w:r>
      <w:proofErr w:type="gramEnd"/>
      <w:r>
        <w:t>.</w:t>
      </w:r>
    </w:p>
    <w:p w:rsidR="00EA53CE" w:rsidRDefault="00EA53CE" w:rsidP="00743079">
      <w:pPr>
        <w:pStyle w:val="OrderedList2"/>
      </w:pPr>
      <w:r>
        <w:t xml:space="preserve">To save the map, click </w:t>
      </w:r>
      <w:r w:rsidRPr="00743079">
        <w:rPr>
          <w:rStyle w:val="UIInteraction"/>
        </w:rPr>
        <w:t>Save Map</w:t>
      </w:r>
      <w:r>
        <w:t xml:space="preserve"> and give the map a name.</w:t>
      </w:r>
    </w:p>
    <w:p w:rsidR="00EA53CE" w:rsidRDefault="00EA53CE" w:rsidP="00743079">
      <w:pPr>
        <w:pStyle w:val="ListParagraph2"/>
      </w:pPr>
      <w:r>
        <w:t xml:space="preserve">Click </w:t>
      </w:r>
      <w:r w:rsidRPr="00743079">
        <w:rPr>
          <w:rStyle w:val="UIInteraction"/>
        </w:rPr>
        <w:t>Finish</w:t>
      </w:r>
      <w:r>
        <w:t xml:space="preserve"> to start the import.</w:t>
      </w:r>
    </w:p>
    <w:p w:rsidR="00EA53CE" w:rsidRDefault="00EA53CE" w:rsidP="00743079">
      <w:pPr>
        <w:pStyle w:val="OrderedList1"/>
      </w:pPr>
      <w:r>
        <w:t>The new Project 2013 schedule will open with the columns imported.</w:t>
      </w:r>
    </w:p>
    <w:p w:rsidR="00EA53CE" w:rsidRDefault="00EA53CE" w:rsidP="00743079">
      <w:pPr>
        <w:pStyle w:val="Heading2"/>
      </w:pPr>
      <w:r>
        <w:t>Creating a Project from a SharePoint Task List</w:t>
      </w:r>
    </w:p>
    <w:p w:rsidR="00EA53CE" w:rsidRDefault="00EA53CE" w:rsidP="00EA53CE">
      <w:r>
        <w:t>Project 2013 Professional allows for creating a new project by importing a task list from a SharePoint site. The user must have appropriate permissions to the access the SharePoint site and the URL path to insert into the form directing Project 2013 Pro to the location of the task list.</w:t>
      </w:r>
    </w:p>
    <w:p w:rsidR="00EA53CE" w:rsidRDefault="00EA53CE" w:rsidP="00EA53CE">
      <w:r>
        <w:t>To import tasks from a SharePoint task list into Project 2013 Professional:</w:t>
      </w:r>
    </w:p>
    <w:p w:rsidR="00EA53CE" w:rsidRDefault="00EA53CE" w:rsidP="00743079">
      <w:pPr>
        <w:pStyle w:val="OrderedList1"/>
        <w:numPr>
          <w:ilvl w:val="0"/>
          <w:numId w:val="30"/>
        </w:numPr>
      </w:pPr>
      <w:r>
        <w:lastRenderedPageBreak/>
        <w:t xml:space="preserve">Click </w:t>
      </w:r>
      <w:r w:rsidRPr="00743079">
        <w:rPr>
          <w:rStyle w:val="UIInteraction"/>
        </w:rPr>
        <w:t>File</w:t>
      </w:r>
      <w:r>
        <w:t xml:space="preserve"> </w:t>
      </w:r>
      <w:r w:rsidRPr="00743079">
        <w:rPr>
          <w:rFonts w:ascii="Wingdings" w:hAnsi="Wingdings"/>
        </w:rPr>
        <w:t></w:t>
      </w:r>
      <w:r>
        <w:t xml:space="preserve"> </w:t>
      </w:r>
      <w:r w:rsidRPr="00743079">
        <w:rPr>
          <w:rStyle w:val="UIInteraction"/>
        </w:rPr>
        <w:t>New</w:t>
      </w:r>
      <w:r>
        <w:t xml:space="preserve"> </w:t>
      </w:r>
      <w:r w:rsidRPr="00743079">
        <w:rPr>
          <w:rFonts w:ascii="Wingdings" w:hAnsi="Wingdings"/>
        </w:rPr>
        <w:t></w:t>
      </w:r>
      <w:r>
        <w:t xml:space="preserve"> </w:t>
      </w:r>
      <w:proofErr w:type="spellStart"/>
      <w:r w:rsidRPr="00743079">
        <w:rPr>
          <w:rStyle w:val="UIInteraction"/>
        </w:rPr>
        <w:t>New</w:t>
      </w:r>
      <w:proofErr w:type="spellEnd"/>
      <w:r>
        <w:t xml:space="preserve"> from SharePoint Task List</w:t>
      </w:r>
    </w:p>
    <w:p w:rsidR="00EA53CE" w:rsidRDefault="00EA53CE" w:rsidP="00743079">
      <w:pPr>
        <w:pStyle w:val="FigureCaption"/>
      </w:pPr>
      <w:r>
        <w:t>Enter the URL for the existing SharePoint site that contains a task list to import into the open project schedule.</w:t>
      </w:r>
      <w:r w:rsidR="00743079">
        <w:t xml:space="preserve"> [import </w:t>
      </w:r>
      <w:proofErr w:type="spellStart"/>
      <w:r w:rsidR="00743079">
        <w:t>sharepoint</w:t>
      </w:r>
      <w:proofErr w:type="spellEnd"/>
      <w:r w:rsidR="00743079">
        <w:t xml:space="preserve"> tasks list.png]</w:t>
      </w:r>
    </w:p>
    <w:p w:rsidR="00EA53CE" w:rsidRDefault="00EA53CE" w:rsidP="00743079">
      <w:pPr>
        <w:pStyle w:val="OrderedList1"/>
      </w:pPr>
      <w:r>
        <w:t xml:space="preserve">Enter the URL in the form as shown above and click </w:t>
      </w:r>
      <w:r w:rsidRPr="00743079">
        <w:rPr>
          <w:rStyle w:val="UIInteraction"/>
        </w:rPr>
        <w:t>Change to Check Address</w:t>
      </w:r>
      <w:r>
        <w:t xml:space="preserve">. A list of all the task lists included in the SharePoint site will be displayed. Select the appropriate list and click </w:t>
      </w:r>
      <w:r w:rsidRPr="00743079">
        <w:rPr>
          <w:rStyle w:val="UIInteraction"/>
        </w:rPr>
        <w:t>OK</w:t>
      </w:r>
      <w:r>
        <w:t>.</w:t>
      </w:r>
    </w:p>
    <w:p w:rsidR="00EA53CE" w:rsidRDefault="00EA53CE" w:rsidP="00EA53CE">
      <w:r>
        <w:t>The list will be imported from the SharePoint site.</w:t>
      </w:r>
    </w:p>
    <w:p w:rsidR="00EA53CE" w:rsidRDefault="00EA53CE" w:rsidP="00743079">
      <w:pPr>
        <w:pStyle w:val="CalloutNote"/>
      </w:pPr>
      <w:r>
        <w:t xml:space="preserve"> </w:t>
      </w:r>
      <w:r w:rsidR="00743079" w:rsidRPr="00743079">
        <w:t>This feature is available in M</w:t>
      </w:r>
      <w:r w:rsidR="00743079">
        <w:t>S Project 2013 Professional ver</w:t>
      </w:r>
      <w:r w:rsidR="00743079" w:rsidRPr="00743079">
        <w:t>sion only.</w:t>
      </w:r>
    </w:p>
    <w:p w:rsidR="00EA53CE" w:rsidRDefault="00EA53CE" w:rsidP="008140AA">
      <w:pPr>
        <w:pStyle w:val="Heading2"/>
      </w:pPr>
      <w:r>
        <w:t>Saving the Schedule</w:t>
      </w:r>
    </w:p>
    <w:p w:rsidR="00EA53CE" w:rsidRDefault="00EA53CE" w:rsidP="00EA53CE">
      <w:r>
        <w:t>Project 2013 provides multiple file formats for a project schedule. The steps to save a file are very similar to other MS Office files.</w:t>
      </w:r>
    </w:p>
    <w:p w:rsidR="00EA53CE" w:rsidRDefault="00EA53CE" w:rsidP="00EA53CE">
      <w:r>
        <w:t>To save the Project 2013 schedule:</w:t>
      </w:r>
    </w:p>
    <w:p w:rsidR="00EA53CE" w:rsidRDefault="00EA53CE" w:rsidP="00657CA7">
      <w:pPr>
        <w:pStyle w:val="OrderedList1"/>
        <w:numPr>
          <w:ilvl w:val="0"/>
          <w:numId w:val="31"/>
        </w:numPr>
      </w:pPr>
      <w:r>
        <w:t xml:space="preserve">Click </w:t>
      </w:r>
      <w:r w:rsidRPr="00657CA7">
        <w:rPr>
          <w:rStyle w:val="UIInteraction"/>
        </w:rPr>
        <w:t>File</w:t>
      </w:r>
      <w:r>
        <w:t xml:space="preserve"> </w:t>
      </w:r>
      <w:r w:rsidRPr="00657CA7">
        <w:rPr>
          <w:rFonts w:ascii="Wingdings" w:hAnsi="Wingdings"/>
        </w:rPr>
        <w:t></w:t>
      </w:r>
      <w:r>
        <w:t xml:space="preserve"> </w:t>
      </w:r>
      <w:r w:rsidRPr="00657CA7">
        <w:rPr>
          <w:rStyle w:val="UIInteraction"/>
        </w:rPr>
        <w:t>Save as</w:t>
      </w:r>
      <w:r>
        <w:t xml:space="preserve"> </w:t>
      </w:r>
      <w:r w:rsidRPr="00657CA7">
        <w:rPr>
          <w:rFonts w:ascii="Wingdings" w:hAnsi="Wingdings"/>
        </w:rPr>
        <w:t></w:t>
      </w:r>
      <w:r>
        <w:t xml:space="preserve"> </w:t>
      </w:r>
      <w:r w:rsidRPr="00B55B79">
        <w:t>select file location</w:t>
      </w:r>
    </w:p>
    <w:p w:rsidR="00EA53CE" w:rsidRDefault="00EA53CE" w:rsidP="008140AA">
      <w:pPr>
        <w:pStyle w:val="OrderedList1"/>
      </w:pPr>
      <w:r>
        <w:t>Enter the file name in the File Name area</w:t>
      </w:r>
    </w:p>
    <w:p w:rsidR="00EA53CE" w:rsidRDefault="00EA53CE" w:rsidP="008140AA">
      <w:pPr>
        <w:pStyle w:val="OrderedList1"/>
      </w:pPr>
      <w:r>
        <w:t xml:space="preserve">Click </w:t>
      </w:r>
      <w:r w:rsidRPr="00657CA7">
        <w:rPr>
          <w:rStyle w:val="UIInteraction"/>
        </w:rPr>
        <w:t>Save</w:t>
      </w:r>
      <w:r>
        <w:t xml:space="preserve"> to complete the save. The file will be given a Project 2013 default file extension of .</w:t>
      </w:r>
      <w:proofErr w:type="spellStart"/>
      <w:r>
        <w:t>mpp</w:t>
      </w:r>
      <w:proofErr w:type="spellEnd"/>
    </w:p>
    <w:p w:rsidR="00EA53CE" w:rsidRDefault="00EA53CE" w:rsidP="00EA53CE">
      <w:r>
        <w:t>There is also an option to save the Project 2013 schedule in an alternative file format. Some of the formats are:</w:t>
      </w:r>
    </w:p>
    <w:p w:rsidR="00EA53CE" w:rsidRDefault="00EA53CE" w:rsidP="00657CA7">
      <w:pPr>
        <w:pStyle w:val="UnorderedList1"/>
      </w:pPr>
      <w:r>
        <w:t>MS Project 2007</w:t>
      </w:r>
    </w:p>
    <w:p w:rsidR="00EA53CE" w:rsidRDefault="00EA53CE" w:rsidP="00657CA7">
      <w:pPr>
        <w:pStyle w:val="UnorderedList1"/>
      </w:pPr>
      <w:r>
        <w:t>MS Project 2000-2003</w:t>
      </w:r>
    </w:p>
    <w:p w:rsidR="00EA53CE" w:rsidRDefault="00EA53CE" w:rsidP="00657CA7">
      <w:pPr>
        <w:pStyle w:val="UnorderedList1"/>
      </w:pPr>
      <w:r>
        <w:t>MS Project template 2013 - .</w:t>
      </w:r>
      <w:proofErr w:type="spellStart"/>
      <w:r>
        <w:t>mpt</w:t>
      </w:r>
      <w:proofErr w:type="spellEnd"/>
      <w:r>
        <w:t xml:space="preserve"> file extension</w:t>
      </w:r>
    </w:p>
    <w:p w:rsidR="00EA53CE" w:rsidRDefault="00EA53CE" w:rsidP="00657CA7">
      <w:pPr>
        <w:pStyle w:val="UnorderedList1"/>
      </w:pPr>
      <w:r>
        <w:t>MS Project template 2007 - .</w:t>
      </w:r>
      <w:proofErr w:type="spellStart"/>
      <w:r>
        <w:t>mpt</w:t>
      </w:r>
      <w:proofErr w:type="spellEnd"/>
      <w:r>
        <w:t xml:space="preserve"> file extension</w:t>
      </w:r>
    </w:p>
    <w:p w:rsidR="00EA53CE" w:rsidRDefault="00EA53CE" w:rsidP="00657CA7">
      <w:pPr>
        <w:pStyle w:val="UnorderedList1"/>
      </w:pPr>
      <w:r>
        <w:t>MS Excel</w:t>
      </w:r>
    </w:p>
    <w:p w:rsidR="00EA53CE" w:rsidRDefault="00EA53CE" w:rsidP="00657CA7">
      <w:pPr>
        <w:pStyle w:val="UnorderedList1"/>
      </w:pPr>
      <w:r>
        <w:t>PDF Files (.</w:t>
      </w:r>
      <w:proofErr w:type="spellStart"/>
      <w:r>
        <w:t>pdf</w:t>
      </w:r>
      <w:proofErr w:type="spellEnd"/>
      <w:r>
        <w:t>)</w:t>
      </w:r>
    </w:p>
    <w:p w:rsidR="00EA53CE" w:rsidRDefault="00EA53CE" w:rsidP="00657CA7">
      <w:pPr>
        <w:pStyle w:val="UnorderedList1"/>
      </w:pPr>
      <w:r>
        <w:t>XPS Files (*.</w:t>
      </w:r>
      <w:proofErr w:type="spellStart"/>
      <w:r>
        <w:t>xps</w:t>
      </w:r>
      <w:proofErr w:type="spellEnd"/>
      <w:r>
        <w:t>)</w:t>
      </w:r>
    </w:p>
    <w:p w:rsidR="00EA53CE" w:rsidRDefault="00EA53CE" w:rsidP="00657CA7">
      <w:pPr>
        <w:pStyle w:val="UnorderedList1"/>
      </w:pPr>
      <w:r>
        <w:t>XML Format (*.xml)</w:t>
      </w:r>
    </w:p>
    <w:p w:rsidR="00EA53CE" w:rsidRDefault="00EA53CE" w:rsidP="00657CA7">
      <w:pPr>
        <w:pStyle w:val="UnorderedList1"/>
      </w:pPr>
      <w:r>
        <w:t>CSV (Comma delimited) (*.</w:t>
      </w:r>
      <w:proofErr w:type="spellStart"/>
      <w:r>
        <w:t>csv</w:t>
      </w:r>
      <w:proofErr w:type="spellEnd"/>
      <w:r>
        <w:t>)</w:t>
      </w:r>
    </w:p>
    <w:p w:rsidR="00EA53CE" w:rsidRDefault="00EA53CE" w:rsidP="00657CA7">
      <w:pPr>
        <w:pStyle w:val="UnorderedList1"/>
      </w:pPr>
      <w:r>
        <w:t>Text (Tab Delimited) (.txt)</w:t>
      </w:r>
    </w:p>
    <w:p w:rsidR="00EA53CE" w:rsidRDefault="00EA53CE" w:rsidP="00657CA7">
      <w:pPr>
        <w:pStyle w:val="UnorderedList1"/>
      </w:pPr>
      <w:r>
        <w:t>Excel Workbook (.</w:t>
      </w:r>
      <w:proofErr w:type="spellStart"/>
      <w:r>
        <w:t>slsx</w:t>
      </w:r>
      <w:proofErr w:type="spellEnd"/>
      <w:r>
        <w:t>)</w:t>
      </w:r>
    </w:p>
    <w:p w:rsidR="00EA53CE" w:rsidRDefault="00EA53CE" w:rsidP="00657CA7">
      <w:pPr>
        <w:pStyle w:val="UnorderedList1"/>
      </w:pPr>
      <w:r>
        <w:lastRenderedPageBreak/>
        <w:t>Excel Binary Workbook (*.</w:t>
      </w:r>
      <w:proofErr w:type="spellStart"/>
      <w:r>
        <w:t>slsb</w:t>
      </w:r>
      <w:proofErr w:type="spellEnd"/>
      <w:r>
        <w:t>)</w:t>
      </w:r>
    </w:p>
    <w:p w:rsidR="00EA53CE" w:rsidRDefault="00EA53CE" w:rsidP="00657CA7">
      <w:pPr>
        <w:pStyle w:val="UnorderedList1"/>
      </w:pPr>
      <w:r>
        <w:t>Excel 97-2003 (.</w:t>
      </w:r>
      <w:proofErr w:type="spellStart"/>
      <w:r>
        <w:t>xls</w:t>
      </w:r>
      <w:proofErr w:type="spellEnd"/>
      <w:r>
        <w:t>)</w:t>
      </w:r>
    </w:p>
    <w:p w:rsidR="00EA53CE" w:rsidRDefault="00EA53CE" w:rsidP="00B55B79">
      <w:pPr>
        <w:pStyle w:val="Heading2"/>
      </w:pPr>
      <w:r>
        <w:t>Save As</w:t>
      </w:r>
    </w:p>
    <w:p w:rsidR="00EA53CE" w:rsidRDefault="00EA53CE" w:rsidP="00EA53CE">
      <w:r>
        <w:t xml:space="preserve">The Save </w:t>
      </w:r>
      <w:proofErr w:type="gramStart"/>
      <w:r>
        <w:t>As</w:t>
      </w:r>
      <w:proofErr w:type="gramEnd"/>
      <w:r>
        <w:t xml:space="preserve"> view, located in the backstage area in Project 2013, has been enhanced and pro-vides more functionality for the user. From the backstage view these options are an easy method of saving projects to disk as well as sharing projects schedules with others users. Options have been added to sync a project with a </w:t>
      </w:r>
      <w:proofErr w:type="spellStart"/>
      <w:r>
        <w:t>Sharepoint</w:t>
      </w:r>
      <w:proofErr w:type="spellEnd"/>
      <w:r>
        <w:t xml:space="preserve"> site and to save a project to a </w:t>
      </w:r>
      <w:proofErr w:type="spellStart"/>
      <w:r>
        <w:t>Skydrive</w:t>
      </w:r>
      <w:proofErr w:type="spellEnd"/>
      <w:r>
        <w:t xml:space="preserve"> site. </w:t>
      </w:r>
    </w:p>
    <w:p w:rsidR="00EA53CE" w:rsidRDefault="00EA53CE" w:rsidP="00EA53CE">
      <w:r>
        <w:t>To navigate to the options available for Save As:</w:t>
      </w:r>
    </w:p>
    <w:p w:rsidR="00EA53CE" w:rsidRDefault="00EA53CE" w:rsidP="00EA53CE">
      <w:r>
        <w:t xml:space="preserve">Click </w:t>
      </w:r>
      <w:r w:rsidRPr="00B55B79">
        <w:rPr>
          <w:rStyle w:val="UIInteraction"/>
        </w:rPr>
        <w:t>File</w:t>
      </w:r>
      <w:r>
        <w:t xml:space="preserve"> </w:t>
      </w:r>
      <w:r w:rsidRPr="00C03012">
        <w:rPr>
          <w:rFonts w:ascii="Wingdings" w:hAnsi="Wingdings"/>
        </w:rPr>
        <w:t></w:t>
      </w:r>
      <w:r>
        <w:t xml:space="preserve"> </w:t>
      </w:r>
      <w:r w:rsidRPr="00B55B79">
        <w:rPr>
          <w:rStyle w:val="UIInteraction"/>
        </w:rPr>
        <w:t>Save As</w:t>
      </w:r>
      <w:r>
        <w:t xml:space="preserve"> </w:t>
      </w:r>
      <w:r w:rsidRPr="00C03012">
        <w:rPr>
          <w:rFonts w:ascii="Wingdings" w:hAnsi="Wingdings"/>
        </w:rPr>
        <w:t></w:t>
      </w:r>
      <w:r>
        <w:t xml:space="preserve"> select one of the options offered</w:t>
      </w:r>
    </w:p>
    <w:p w:rsidR="00EA53CE" w:rsidRDefault="00B55B79" w:rsidP="00B55B79">
      <w:pPr>
        <w:pStyle w:val="CalloutNote"/>
      </w:pPr>
      <w:r w:rsidRPr="00B55B79">
        <w:t>The right side of the screen will change as options are selected</w:t>
      </w:r>
      <w:r w:rsidR="00EA53CE">
        <w:t xml:space="preserve"> </w:t>
      </w:r>
    </w:p>
    <w:p w:rsidR="00EA53CE" w:rsidRDefault="00B55B79" w:rsidP="00EA53CE">
      <w:r>
        <w:rPr>
          <w:noProof/>
        </w:rPr>
        <w:drawing>
          <wp:inline distT="0" distB="0" distL="0" distR="0" wp14:anchorId="11C2D398" wp14:editId="7A3C310D">
            <wp:extent cx="4114800" cy="310462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4800" cy="3104620"/>
                    </a:xfrm>
                    <a:prstGeom prst="rect">
                      <a:avLst/>
                    </a:prstGeom>
                    <a:noFill/>
                    <a:ln>
                      <a:noFill/>
                    </a:ln>
                  </pic:spPr>
                </pic:pic>
              </a:graphicData>
            </a:graphic>
          </wp:inline>
        </w:drawing>
      </w:r>
    </w:p>
    <w:p w:rsidR="00EA53CE" w:rsidRDefault="00EA53CE" w:rsidP="006C660D">
      <w:pPr>
        <w:pStyle w:val="FigureCaption"/>
      </w:pPr>
      <w:r>
        <w:t>Save As options.</w:t>
      </w:r>
      <w:r w:rsidR="006C660D">
        <w:t xml:space="preserve"> [4-4 Save </w:t>
      </w:r>
      <w:proofErr w:type="spellStart"/>
      <w:r w:rsidR="006C660D">
        <w:t>As.tif</w:t>
      </w:r>
      <w:proofErr w:type="spellEnd"/>
      <w:r w:rsidR="006C660D">
        <w:t>]</w:t>
      </w:r>
    </w:p>
    <w:p w:rsidR="00EA53CE" w:rsidRDefault="00EA53CE" w:rsidP="00180825">
      <w:pPr>
        <w:pStyle w:val="TableTitle"/>
      </w:pPr>
      <w:r>
        <w:lastRenderedPageBreak/>
        <w:t xml:space="preserve">Save Options from the File Tab </w:t>
      </w:r>
    </w:p>
    <w:tbl>
      <w:tblPr>
        <w:tblStyle w:val="2ColumnTable"/>
        <w:tblW w:w="0" w:type="auto"/>
        <w:tblLook w:val="04A0" w:firstRow="1" w:lastRow="0" w:firstColumn="1" w:lastColumn="0" w:noHBand="0" w:noVBand="1"/>
      </w:tblPr>
      <w:tblGrid>
        <w:gridCol w:w="3348"/>
        <w:gridCol w:w="3348"/>
      </w:tblGrid>
      <w:tr w:rsidR="00594C4F" w:rsidRPr="00594C4F" w:rsidTr="00594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594C4F" w:rsidRPr="00594C4F" w:rsidRDefault="00594C4F" w:rsidP="005F20D9">
            <w:r w:rsidRPr="00594C4F">
              <w:t>Save or Save as Option</w:t>
            </w:r>
          </w:p>
        </w:tc>
        <w:tc>
          <w:tcPr>
            <w:tcW w:w="3348" w:type="dxa"/>
          </w:tcPr>
          <w:p w:rsidR="00594C4F" w:rsidRPr="00594C4F" w:rsidRDefault="00594C4F" w:rsidP="005F20D9">
            <w:pPr>
              <w:cnfStyle w:val="100000000000" w:firstRow="1" w:lastRow="0" w:firstColumn="0" w:lastColumn="0" w:oddVBand="0" w:evenVBand="0" w:oddHBand="0" w:evenHBand="0" w:firstRowFirstColumn="0" w:firstRowLastColumn="0" w:lastRowFirstColumn="0" w:lastRowLastColumn="0"/>
            </w:pPr>
            <w:r w:rsidRPr="00594C4F">
              <w:t>Features</w:t>
            </w:r>
          </w:p>
        </w:tc>
      </w:tr>
      <w:tr w:rsidR="00594C4F" w:rsidRPr="00594C4F" w:rsidTr="00594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594C4F" w:rsidRPr="00594C4F" w:rsidRDefault="00594C4F" w:rsidP="005F20D9">
            <w:r w:rsidRPr="00594C4F">
              <w:t xml:space="preserve">Sync with </w:t>
            </w:r>
            <w:proofErr w:type="spellStart"/>
            <w:r w:rsidRPr="00594C4F">
              <w:t>Sharepoint</w:t>
            </w:r>
            <w:proofErr w:type="spellEnd"/>
            <w:r w:rsidRPr="00594C4F">
              <w:t xml:space="preserve"> Site</w:t>
            </w:r>
          </w:p>
        </w:tc>
        <w:tc>
          <w:tcPr>
            <w:tcW w:w="3348" w:type="dxa"/>
          </w:tcPr>
          <w:p w:rsidR="00594C4F" w:rsidRPr="00594C4F" w:rsidRDefault="00594C4F" w:rsidP="005F20D9">
            <w:pPr>
              <w:cnfStyle w:val="000000100000" w:firstRow="0" w:lastRow="0" w:firstColumn="0" w:lastColumn="0" w:oddVBand="0" w:evenVBand="0" w:oddHBand="1" w:evenHBand="0" w:firstRowFirstColumn="0" w:firstRowLastColumn="0" w:lastRowFirstColumn="0" w:lastRowLastColumn="0"/>
            </w:pPr>
            <w:r w:rsidRPr="00594C4F">
              <w:t xml:space="preserve">Save file to an existing </w:t>
            </w:r>
            <w:proofErr w:type="spellStart"/>
            <w:r w:rsidRPr="00594C4F">
              <w:t>Sharepoint</w:t>
            </w:r>
            <w:proofErr w:type="spellEnd"/>
            <w:r w:rsidRPr="00594C4F">
              <w:t xml:space="preserve"> site</w:t>
            </w:r>
          </w:p>
        </w:tc>
      </w:tr>
      <w:tr w:rsidR="00594C4F" w:rsidRPr="00594C4F" w:rsidTr="00594C4F">
        <w:tc>
          <w:tcPr>
            <w:cnfStyle w:val="001000000000" w:firstRow="0" w:lastRow="0" w:firstColumn="1" w:lastColumn="0" w:oddVBand="0" w:evenVBand="0" w:oddHBand="0" w:evenHBand="0" w:firstRowFirstColumn="0" w:firstRowLastColumn="0" w:lastRowFirstColumn="0" w:lastRowLastColumn="0"/>
            <w:tcW w:w="3348" w:type="dxa"/>
          </w:tcPr>
          <w:p w:rsidR="00594C4F" w:rsidRPr="00594C4F" w:rsidRDefault="00594C4F" w:rsidP="005F20D9">
            <w:proofErr w:type="spellStart"/>
            <w:r w:rsidRPr="00594C4F">
              <w:t>Some’s</w:t>
            </w:r>
            <w:proofErr w:type="spellEnd"/>
            <w:r w:rsidRPr="00594C4F">
              <w:t xml:space="preserve"> </w:t>
            </w:r>
            <w:proofErr w:type="spellStart"/>
            <w:r w:rsidRPr="00594C4F">
              <w:t>Skydrive</w:t>
            </w:r>
            <w:proofErr w:type="spellEnd"/>
          </w:p>
        </w:tc>
        <w:tc>
          <w:tcPr>
            <w:tcW w:w="3348" w:type="dxa"/>
          </w:tcPr>
          <w:p w:rsidR="00594C4F" w:rsidRPr="00594C4F" w:rsidRDefault="00594C4F" w:rsidP="005F20D9">
            <w:pPr>
              <w:cnfStyle w:val="000000000000" w:firstRow="0" w:lastRow="0" w:firstColumn="0" w:lastColumn="0" w:oddVBand="0" w:evenVBand="0" w:oddHBand="0" w:evenHBand="0" w:firstRowFirstColumn="0" w:firstRowLastColumn="0" w:lastRowFirstColumn="0" w:lastRowLastColumn="0"/>
            </w:pPr>
            <w:r w:rsidRPr="00594C4F">
              <w:t xml:space="preserve">Save file to your </w:t>
            </w:r>
            <w:proofErr w:type="spellStart"/>
            <w:r w:rsidRPr="00594C4F">
              <w:t>Skydrive</w:t>
            </w:r>
            <w:proofErr w:type="spellEnd"/>
            <w:r w:rsidRPr="00594C4F">
              <w:t xml:space="preserve"> or a site you have access to</w:t>
            </w:r>
          </w:p>
        </w:tc>
      </w:tr>
      <w:tr w:rsidR="00594C4F" w:rsidRPr="00594C4F" w:rsidTr="00594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594C4F" w:rsidRPr="00594C4F" w:rsidRDefault="00594C4F" w:rsidP="005F20D9">
            <w:r w:rsidRPr="00594C4F">
              <w:t>Computer</w:t>
            </w:r>
          </w:p>
        </w:tc>
        <w:tc>
          <w:tcPr>
            <w:tcW w:w="3348" w:type="dxa"/>
          </w:tcPr>
          <w:p w:rsidR="00594C4F" w:rsidRDefault="00594C4F" w:rsidP="005F20D9">
            <w:pPr>
              <w:cnfStyle w:val="000000100000" w:firstRow="0" w:lastRow="0" w:firstColumn="0" w:lastColumn="0" w:oddVBand="0" w:evenVBand="0" w:oddHBand="1" w:evenHBand="0" w:firstRowFirstColumn="0" w:firstRowLastColumn="0" w:lastRowFirstColumn="0" w:lastRowLastColumn="0"/>
            </w:pPr>
            <w:r w:rsidRPr="00594C4F">
              <w:t>Save file to location on a disk drive</w:t>
            </w:r>
          </w:p>
          <w:p w:rsidR="00D706F2" w:rsidRPr="00594C4F" w:rsidRDefault="00D706F2" w:rsidP="005F20D9">
            <w:pPr>
              <w:cnfStyle w:val="000000100000" w:firstRow="0" w:lastRow="0" w:firstColumn="0" w:lastColumn="0" w:oddVBand="0" w:evenVBand="0" w:oddHBand="1" w:evenHBand="0" w:firstRowFirstColumn="0" w:firstRowLastColumn="0" w:lastRowFirstColumn="0" w:lastRowLastColumn="0"/>
            </w:pPr>
            <w:r w:rsidRPr="00D706F2">
              <w:t>A list of recently used locations will be displayed</w:t>
            </w:r>
          </w:p>
        </w:tc>
      </w:tr>
      <w:tr w:rsidR="00D706F2" w:rsidRPr="00594C4F" w:rsidTr="00594C4F">
        <w:tc>
          <w:tcPr>
            <w:cnfStyle w:val="001000000000" w:firstRow="0" w:lastRow="0" w:firstColumn="1" w:lastColumn="0" w:oddVBand="0" w:evenVBand="0" w:oddHBand="0" w:evenHBand="0" w:firstRowFirstColumn="0" w:firstRowLastColumn="0" w:lastRowFirstColumn="0" w:lastRowLastColumn="0"/>
            <w:tcW w:w="3348" w:type="dxa"/>
          </w:tcPr>
          <w:p w:rsidR="00D706F2" w:rsidRPr="00594C4F" w:rsidRDefault="00D706F2" w:rsidP="005F20D9">
            <w:r w:rsidRPr="00594C4F">
              <w:t>Add a Place</w:t>
            </w:r>
          </w:p>
        </w:tc>
        <w:tc>
          <w:tcPr>
            <w:tcW w:w="3348" w:type="dxa"/>
          </w:tcPr>
          <w:p w:rsidR="00D706F2" w:rsidRPr="00594C4F" w:rsidRDefault="00D706F2" w:rsidP="005F20D9">
            <w:pPr>
              <w:cnfStyle w:val="000000000000" w:firstRow="0" w:lastRow="0" w:firstColumn="0" w:lastColumn="0" w:oddVBand="0" w:evenVBand="0" w:oddHBand="0" w:evenHBand="0" w:firstRowFirstColumn="0" w:firstRowLastColumn="0" w:lastRowFirstColumn="0" w:lastRowLastColumn="0"/>
            </w:pPr>
            <w:r w:rsidRPr="00594C4F">
              <w:t>Add other locations such as Cloud or Office 365</w:t>
            </w:r>
          </w:p>
        </w:tc>
      </w:tr>
    </w:tbl>
    <w:p w:rsidR="00EA53CE" w:rsidRDefault="00EA53CE" w:rsidP="006734D6">
      <w:pPr>
        <w:pStyle w:val="Heading1"/>
      </w:pPr>
      <w:r>
        <w:lastRenderedPageBreak/>
        <w:t>Calendar Overview</w:t>
      </w:r>
    </w:p>
    <w:p w:rsidR="00EA53CE" w:rsidRDefault="00EA53CE" w:rsidP="00EA53CE">
      <w:r>
        <w:t>Calendars in Project 2013 will determine when a task may be scheduled within the project schedule. It will also influence what defines a day, a week and a month within the project schedule. The calendars will also work hand-in-hand with the calendar options to determine when and how the tasks will be scheduled. Having the correct calendar applied to the project schedule before tasks are entered is essential for project scheduling success.</w:t>
      </w:r>
    </w:p>
    <w:p w:rsidR="00EA53CE" w:rsidRDefault="00EA53CE" w:rsidP="00EA53CE">
      <w:r>
        <w:t>In this lesson we will explore:</w:t>
      </w:r>
    </w:p>
    <w:p w:rsidR="00EA53CE" w:rsidRDefault="00EA53CE" w:rsidP="008B6EC8">
      <w:pPr>
        <w:pStyle w:val="OrderedList1"/>
        <w:numPr>
          <w:ilvl w:val="0"/>
          <w:numId w:val="32"/>
        </w:numPr>
      </w:pPr>
      <w:r>
        <w:t>How calendars work in Project 2013</w:t>
      </w:r>
    </w:p>
    <w:p w:rsidR="00EA53CE" w:rsidRDefault="00EA53CE" w:rsidP="008B6EC8">
      <w:pPr>
        <w:pStyle w:val="OrderedList1"/>
      </w:pPr>
      <w:r>
        <w:t>How to Set Working Hours and Days</w:t>
      </w:r>
    </w:p>
    <w:p w:rsidR="00EA53CE" w:rsidRDefault="00EA53CE" w:rsidP="008B6EC8">
      <w:pPr>
        <w:pStyle w:val="OrderedList1"/>
      </w:pPr>
      <w:r>
        <w:t>How to Set Non-Working Hours and Days</w:t>
      </w:r>
    </w:p>
    <w:p w:rsidR="00EA53CE" w:rsidRDefault="00EA53CE" w:rsidP="008B6EC8">
      <w:pPr>
        <w:pStyle w:val="OrderedList1"/>
      </w:pPr>
      <w:r>
        <w:t>How to Set Calendar Options</w:t>
      </w:r>
    </w:p>
    <w:p w:rsidR="00EA53CE" w:rsidRDefault="00EA53CE" w:rsidP="00FE3D5C">
      <w:pPr>
        <w:pStyle w:val="Heading2"/>
      </w:pPr>
      <w:r>
        <w:t>How Calendars Work in Project 2013?</w:t>
      </w:r>
    </w:p>
    <w:p w:rsidR="00EA53CE" w:rsidRDefault="00EA53CE" w:rsidP="00EA53CE">
      <w:r>
        <w:t xml:space="preserve">There are several types of calendars within the Project 2013 system. The following are </w:t>
      </w:r>
      <w:proofErr w:type="spellStart"/>
      <w:r>
        <w:t>defini-tions</w:t>
      </w:r>
      <w:proofErr w:type="spellEnd"/>
      <w:r>
        <w:t xml:space="preserve"> of available calendars:</w:t>
      </w:r>
    </w:p>
    <w:p w:rsidR="00EA53CE" w:rsidRDefault="00EA53CE" w:rsidP="0038640C">
      <w:pPr>
        <w:pStyle w:val="UnorderedList1"/>
      </w:pPr>
      <w:r w:rsidRPr="0038640C">
        <w:rPr>
          <w:rStyle w:val="Importantterm"/>
        </w:rPr>
        <w:t>Project Calendar</w:t>
      </w:r>
      <w:r>
        <w:t>: The project calendar is the calendar assigned to a project and it defines the project working and non-working days. The default name for the Project Calendar is “Standard”.</w:t>
      </w:r>
    </w:p>
    <w:p w:rsidR="00EA53CE" w:rsidRDefault="00EA53CE" w:rsidP="0038640C">
      <w:pPr>
        <w:pStyle w:val="UnorderedList1"/>
      </w:pPr>
      <w:r w:rsidRPr="0038640C">
        <w:rPr>
          <w:rStyle w:val="Importantterm"/>
        </w:rPr>
        <w:t>Resource Calendar</w:t>
      </w:r>
      <w:r>
        <w:t>: Each resource will have its own calendar which may be based off of a base calendar or the project calendar. Unique resource calendars may also be created.</w:t>
      </w:r>
    </w:p>
    <w:p w:rsidR="00EA53CE" w:rsidRDefault="00EA53CE" w:rsidP="0038640C">
      <w:pPr>
        <w:pStyle w:val="UnorderedList1"/>
      </w:pPr>
      <w:r w:rsidRPr="0038640C">
        <w:rPr>
          <w:rStyle w:val="Importantterm"/>
        </w:rPr>
        <w:t>Task Calendar</w:t>
      </w:r>
      <w:r>
        <w:t>: A task calendar is assigned to a task to allow for the scheduling of that task in a unique timeframe. For example: tasks which have to occur on a weekend.</w:t>
      </w:r>
    </w:p>
    <w:p w:rsidR="00EA53CE" w:rsidRDefault="00EA53CE" w:rsidP="00EA53CE">
      <w:r>
        <w:t>How the calendars are used by the software:</w:t>
      </w:r>
    </w:p>
    <w:p w:rsidR="00EA53CE" w:rsidRDefault="009A15DD" w:rsidP="009A15DD">
      <w:pPr>
        <w:pStyle w:val="CalloutTip"/>
      </w:pPr>
      <w:r w:rsidRPr="009A15DD">
        <w:t>A task will be sch</w:t>
      </w:r>
      <w:r>
        <w:t>eduled based on the Project cal</w:t>
      </w:r>
      <w:r w:rsidRPr="009A15DD">
        <w:t xml:space="preserve">endar until a resource is assigned to the task. At that time, the Resource calendar will control </w:t>
      </w:r>
      <w:r w:rsidRPr="009A15DD">
        <w:lastRenderedPageBreak/>
        <w:t>the scheduling of the tasks. Unless – there is a task calendar assigned to a task which will override the Project calendar and the Resource calendars.</w:t>
      </w:r>
    </w:p>
    <w:p w:rsidR="00EA53CE" w:rsidRDefault="00EA53CE" w:rsidP="00EA53CE">
      <w:r>
        <w:t xml:space="preserve">When a project schedule is created, a default calendar of “Standard” is applied to the schedule. This is called the Project Calendar for the project. The default values on the Standard calendar are: Monday through Friday which </w:t>
      </w:r>
      <w:proofErr w:type="gramStart"/>
      <w:r>
        <w:t>are</w:t>
      </w:r>
      <w:proofErr w:type="gramEnd"/>
      <w:r>
        <w:t xml:space="preserve"> working days, and working time is 8:00 am to 12:00 pm and 1:00 pm to 5:00 pm daily. No holidays are indicated on the calendar. The Standard calendar is also the calendar that will be viewed in the background of the Gantt </w:t>
      </w:r>
      <w:proofErr w:type="gramStart"/>
      <w:r>
        <w:t>Chart</w:t>
      </w:r>
      <w:proofErr w:type="gramEnd"/>
      <w:r>
        <w:t xml:space="preserve"> views. The Calendar Options work hand in hand with the Project Calendar to determine number of hours in a day or week and these values should be in sync with one another. The Calendar options will be discussed in the next section.</w:t>
      </w:r>
    </w:p>
    <w:p w:rsidR="00EA53CE" w:rsidRDefault="00EA53CE" w:rsidP="00EA53CE">
      <w:r>
        <w:t>By default, 2 additional calendars are included with MS Project 2013: a 24 hour calendar and a Night Shift calendar. Either of these may be used as Project, Resource or Task calendars.</w:t>
      </w:r>
    </w:p>
    <w:p w:rsidR="00EA53CE" w:rsidRDefault="00EA53CE" w:rsidP="00A32432">
      <w:pPr>
        <w:pStyle w:val="Heading3"/>
      </w:pPr>
      <w:r>
        <w:t>FAQ’s</w:t>
      </w:r>
    </w:p>
    <w:p w:rsidR="00EA53CE" w:rsidRDefault="00EA53CE" w:rsidP="00EA53CE">
      <w:r>
        <w:t>Q: Why are there no holidays on the calendars?</w:t>
      </w:r>
    </w:p>
    <w:p w:rsidR="00EA53CE" w:rsidRDefault="00EA53CE" w:rsidP="00EA53CE">
      <w:r>
        <w:t>A: This is an international program. Holidays vary from country to country.</w:t>
      </w:r>
    </w:p>
    <w:p w:rsidR="00EA53CE" w:rsidRDefault="00EA53CE" w:rsidP="00EA53CE">
      <w:r>
        <w:t>Q: Is there the ability to add holidays to a calendar the way they can be added in Outlook?</w:t>
      </w:r>
    </w:p>
    <w:p w:rsidR="00EA53CE" w:rsidRDefault="00EA53CE" w:rsidP="00EA53CE">
      <w:r>
        <w:t>A: No – this is not a capability of the software.</w:t>
      </w:r>
    </w:p>
    <w:p w:rsidR="00EA53CE" w:rsidRDefault="00EA53CE" w:rsidP="00EA53CE">
      <w:r>
        <w:t>Q: Do I have to recreate the calendar for each project?</w:t>
      </w:r>
    </w:p>
    <w:p w:rsidR="00EA53CE" w:rsidRDefault="00EA53CE" w:rsidP="00EA53CE">
      <w:r>
        <w:t>A: No – calendars may be created and saved through the Organizer to use in future projects. The Organizer will be covered later in this chapter.</w:t>
      </w:r>
    </w:p>
    <w:p w:rsidR="00EA53CE" w:rsidRDefault="00A32432" w:rsidP="00A32432">
      <w:pPr>
        <w:pStyle w:val="CalloutTip"/>
      </w:pPr>
      <w:r w:rsidRPr="00A32432">
        <w:t xml:space="preserve">The default calendar name for the system is “Standard”. If a different calendar name is selected, each Gantt view will also require changing </w:t>
      </w:r>
      <w:r w:rsidRPr="00A32432">
        <w:lastRenderedPageBreak/>
        <w:t xml:space="preserve">because the calendar which is viewed Gantt </w:t>
      </w:r>
      <w:proofErr w:type="gramStart"/>
      <w:r w:rsidRPr="00A32432">
        <w:t>Chart</w:t>
      </w:r>
      <w:proofErr w:type="gramEnd"/>
      <w:r w:rsidRPr="00A32432">
        <w:t xml:space="preserve"> views are set to display the Standard calendar. This change can be made by right clicking in the Gantt view and select Non-working time and changing to the calendar to be seen in the view. Most users keep the Standard calendar because of ease of use.</w:t>
      </w:r>
    </w:p>
    <w:p w:rsidR="00EA53CE" w:rsidRDefault="00EA53CE" w:rsidP="00C84764">
      <w:pPr>
        <w:pStyle w:val="Heading2"/>
      </w:pPr>
      <w:r>
        <w:t>Setting Working Hours and Days</w:t>
      </w:r>
    </w:p>
    <w:p w:rsidR="00EA53CE" w:rsidRDefault="00EA53CE" w:rsidP="00EA53CE">
      <w:r>
        <w:t>After the project file has been created, decide what the working days (business days) of the project schedule will be. Decide also, how many hours will make up a working day and what times the hours will be. By default, the working days of the calendar are Monday through Friday and the working time is 8:00 am to 12:00 pm and 1:00 pm to 5:00 pm daily or 8 hours working per day.</w:t>
      </w:r>
    </w:p>
    <w:p w:rsidR="00EA53CE" w:rsidRDefault="00EA53CE" w:rsidP="00EA53CE">
      <w:r>
        <w:t>To Change the Working Hours of all Days on a Calendar:</w:t>
      </w:r>
    </w:p>
    <w:p w:rsidR="00EA53CE" w:rsidRDefault="00EA53CE" w:rsidP="00C84764">
      <w:pPr>
        <w:pStyle w:val="OrderedList1"/>
        <w:numPr>
          <w:ilvl w:val="0"/>
          <w:numId w:val="33"/>
        </w:numPr>
      </w:pPr>
      <w:r>
        <w:t xml:space="preserve">Click </w:t>
      </w:r>
      <w:r w:rsidRPr="00C84764">
        <w:rPr>
          <w:rStyle w:val="UIInteraction"/>
        </w:rPr>
        <w:t>Project</w:t>
      </w:r>
      <w:r>
        <w:t xml:space="preserve"> </w:t>
      </w:r>
      <w:r w:rsidRPr="00C84764">
        <w:rPr>
          <w:rFonts w:ascii="Wingdings" w:hAnsi="Wingdings"/>
        </w:rPr>
        <w:t></w:t>
      </w:r>
      <w:r>
        <w:t xml:space="preserve"> </w:t>
      </w:r>
      <w:r w:rsidRPr="00C84764">
        <w:rPr>
          <w:rStyle w:val="UIInteraction"/>
        </w:rPr>
        <w:t>Change Working Time</w:t>
      </w:r>
    </w:p>
    <w:p w:rsidR="00EA53CE" w:rsidRDefault="00EA53CE" w:rsidP="00C84764">
      <w:pPr>
        <w:pStyle w:val="OrderedList1"/>
      </w:pPr>
      <w:r>
        <w:t xml:space="preserve">Check to ensure the calendar you wish to change is displayed in the </w:t>
      </w:r>
      <w:r w:rsidRPr="00C84764">
        <w:rPr>
          <w:rStyle w:val="UIInteraction"/>
        </w:rPr>
        <w:t>For calendar</w:t>
      </w:r>
      <w:r>
        <w:t xml:space="preserve"> list</w:t>
      </w:r>
    </w:p>
    <w:p w:rsidR="00EA53CE" w:rsidRDefault="00EA53CE" w:rsidP="00C84764">
      <w:pPr>
        <w:pStyle w:val="OrderedList1"/>
      </w:pPr>
      <w:r>
        <w:t xml:space="preserve">Click </w:t>
      </w:r>
      <w:r w:rsidRPr="00C84764">
        <w:rPr>
          <w:rStyle w:val="UIInteraction"/>
        </w:rPr>
        <w:t>Work Weeks</w:t>
      </w:r>
      <w:r>
        <w:t xml:space="preserve"> near the bottom of the dialogue box</w:t>
      </w:r>
    </w:p>
    <w:p w:rsidR="00EA53CE" w:rsidRDefault="00915106" w:rsidP="00EA53CE">
      <w:r>
        <w:rPr>
          <w:noProof/>
        </w:rPr>
        <w:lastRenderedPageBreak/>
        <w:drawing>
          <wp:inline distT="0" distB="0" distL="0" distR="0" wp14:anchorId="7232C0D2" wp14:editId="201C374B">
            <wp:extent cx="4114800" cy="40810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4081017"/>
                    </a:xfrm>
                    <a:prstGeom prst="rect">
                      <a:avLst/>
                    </a:prstGeom>
                    <a:noFill/>
                    <a:ln>
                      <a:noFill/>
                    </a:ln>
                  </pic:spPr>
                </pic:pic>
              </a:graphicData>
            </a:graphic>
          </wp:inline>
        </w:drawing>
      </w:r>
    </w:p>
    <w:p w:rsidR="00EA53CE" w:rsidRDefault="00EA53CE" w:rsidP="00915106">
      <w:pPr>
        <w:pStyle w:val="FigureCaption"/>
      </w:pPr>
      <w:r>
        <w:t>Change working time box used to change the working time of a selected calendar.</w:t>
      </w:r>
      <w:r w:rsidR="005F2EE6">
        <w:t xml:space="preserve"> [Calendar setting working hours &amp; </w:t>
      </w:r>
      <w:proofErr w:type="spellStart"/>
      <w:r w:rsidR="005F2EE6">
        <w:t>days.tif</w:t>
      </w:r>
      <w:proofErr w:type="spellEnd"/>
      <w:r w:rsidR="005F2EE6">
        <w:t>]</w:t>
      </w:r>
    </w:p>
    <w:p w:rsidR="00EA53CE" w:rsidRDefault="00EA53CE" w:rsidP="00E94B33">
      <w:pPr>
        <w:pStyle w:val="OrderedList1"/>
        <w:numPr>
          <w:ilvl w:val="0"/>
          <w:numId w:val="34"/>
        </w:numPr>
      </w:pPr>
      <w:r>
        <w:t xml:space="preserve">After clicking on the </w:t>
      </w:r>
      <w:r w:rsidRPr="00E94B33">
        <w:rPr>
          <w:rStyle w:val="UIInteraction"/>
        </w:rPr>
        <w:t>Work Weeks</w:t>
      </w:r>
      <w:r>
        <w:t xml:space="preserve"> tab, the word Default should be highlighted. Click the </w:t>
      </w:r>
      <w:r w:rsidRPr="00E94B33">
        <w:rPr>
          <w:rStyle w:val="UIInteraction"/>
        </w:rPr>
        <w:t>Details</w:t>
      </w:r>
      <w:r>
        <w:t xml:space="preserve"> button to the right of the form</w:t>
      </w:r>
    </w:p>
    <w:p w:rsidR="00EA53CE" w:rsidRDefault="00EA53CE" w:rsidP="00E94B33">
      <w:pPr>
        <w:pStyle w:val="OrderedList1"/>
      </w:pPr>
      <w:r>
        <w:t xml:space="preserve">Click </w:t>
      </w:r>
      <w:r w:rsidRPr="00E94B33">
        <w:rPr>
          <w:rStyle w:val="UIInteraction"/>
        </w:rPr>
        <w:t>Monday</w:t>
      </w:r>
      <w:r>
        <w:t xml:space="preserve">, press and hold the shift key and click on </w:t>
      </w:r>
      <w:r w:rsidRPr="00E94B33">
        <w:rPr>
          <w:rStyle w:val="UIInteraction"/>
        </w:rPr>
        <w:t>Friday</w:t>
      </w:r>
      <w:r>
        <w:t>. All of the working days will be selected</w:t>
      </w:r>
    </w:p>
    <w:p w:rsidR="00EA53CE" w:rsidRDefault="00EA53CE" w:rsidP="00E94B33">
      <w:pPr>
        <w:pStyle w:val="OrderedList1"/>
      </w:pPr>
      <w:r>
        <w:t xml:space="preserve">Click the 3rd radio button, </w:t>
      </w:r>
      <w:r w:rsidRPr="00E94B33">
        <w:rPr>
          <w:rStyle w:val="UIInteraction"/>
        </w:rPr>
        <w:t>Set day(s) to these specific working times</w:t>
      </w:r>
    </w:p>
    <w:p w:rsidR="00EA53CE" w:rsidRDefault="00EA53CE" w:rsidP="00E94B33">
      <w:pPr>
        <w:pStyle w:val="OrderedList1"/>
      </w:pPr>
      <w:r>
        <w:t>You will see the standard working times. Make changes to reflect the new values</w:t>
      </w:r>
    </w:p>
    <w:p w:rsidR="00EA53CE" w:rsidRDefault="00EA53CE" w:rsidP="00E94B33">
      <w:pPr>
        <w:pStyle w:val="OrderedList1"/>
      </w:pPr>
      <w:r>
        <w:t xml:space="preserve">Click </w:t>
      </w:r>
      <w:r w:rsidRPr="00E94B33">
        <w:rPr>
          <w:rStyle w:val="Code"/>
        </w:rPr>
        <w:t>Enter</w:t>
      </w:r>
      <w:r>
        <w:t xml:space="preserve"> or </w:t>
      </w:r>
      <w:r w:rsidRPr="00E94B33">
        <w:rPr>
          <w:rStyle w:val="Code"/>
        </w:rPr>
        <w:t>Tab</w:t>
      </w:r>
      <w:r>
        <w:t xml:space="preserve"> to move away from the value you have changed</w:t>
      </w:r>
    </w:p>
    <w:p w:rsidR="00EA53CE" w:rsidRDefault="00EA53CE" w:rsidP="00E94B33">
      <w:pPr>
        <w:pStyle w:val="OrderedList1"/>
      </w:pPr>
      <w:r>
        <w:t xml:space="preserve">Click </w:t>
      </w:r>
      <w:r w:rsidRPr="009B7D33">
        <w:rPr>
          <w:rStyle w:val="UIInteraction"/>
        </w:rPr>
        <w:t>OK</w:t>
      </w:r>
      <w:r>
        <w:t xml:space="preserve"> to close the form</w:t>
      </w:r>
    </w:p>
    <w:p w:rsidR="00EA53CE" w:rsidRDefault="009B7D33" w:rsidP="00EA53CE">
      <w:r>
        <w:rPr>
          <w:noProof/>
        </w:rPr>
        <w:lastRenderedPageBreak/>
        <w:drawing>
          <wp:inline distT="0" distB="0" distL="0" distR="0" wp14:anchorId="75820D96" wp14:editId="19502F6D">
            <wp:extent cx="4114800" cy="3020653"/>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4800" cy="3020653"/>
                    </a:xfrm>
                    <a:prstGeom prst="rect">
                      <a:avLst/>
                    </a:prstGeom>
                    <a:noFill/>
                    <a:ln>
                      <a:noFill/>
                    </a:ln>
                  </pic:spPr>
                </pic:pic>
              </a:graphicData>
            </a:graphic>
          </wp:inline>
        </w:drawing>
      </w:r>
    </w:p>
    <w:p w:rsidR="00EA53CE" w:rsidRDefault="00EA53CE" w:rsidP="009B7D33">
      <w:pPr>
        <w:pStyle w:val="FigureCaption"/>
      </w:pPr>
      <w:r>
        <w:t>Change the time details of a selected day or group of days.</w:t>
      </w:r>
      <w:r w:rsidR="0099310C">
        <w:t xml:space="preserve"> [Calendar setting working hours &amp; days specific </w:t>
      </w:r>
      <w:proofErr w:type="spellStart"/>
      <w:r w:rsidR="0099310C">
        <w:t>time.tif</w:t>
      </w:r>
      <w:proofErr w:type="spellEnd"/>
      <w:r w:rsidR="0099310C">
        <w:t>]</w:t>
      </w:r>
    </w:p>
    <w:p w:rsidR="00EA53CE" w:rsidRDefault="007942BE" w:rsidP="007942BE">
      <w:pPr>
        <w:pStyle w:val="CalloutTip"/>
      </w:pPr>
      <w:r w:rsidRPr="007942BE">
        <w:t xml:space="preserve">Military time is valid when entering hour values. To change 5:00 pm to 4:00 pm to shorten the work day, simply enter 16 where 5:00 pm is located and click </w:t>
      </w:r>
      <w:r w:rsidRPr="007942BE">
        <w:rPr>
          <w:rStyle w:val="Code"/>
        </w:rPr>
        <w:t>Enter</w:t>
      </w:r>
      <w:r w:rsidRPr="007942BE">
        <w:t xml:space="preserve"> or </w:t>
      </w:r>
      <w:r w:rsidRPr="007942BE">
        <w:rPr>
          <w:rStyle w:val="Code"/>
        </w:rPr>
        <w:t>Tab</w:t>
      </w:r>
      <w:r w:rsidRPr="007942BE">
        <w:t xml:space="preserve"> and 4:00 pm will appear.</w:t>
      </w:r>
    </w:p>
    <w:p w:rsidR="00EA53CE" w:rsidRDefault="00EA53CE" w:rsidP="009069D3">
      <w:pPr>
        <w:pStyle w:val="Heading2"/>
      </w:pPr>
      <w:r>
        <w:t>Setting Non-Working Hours and Days</w:t>
      </w:r>
    </w:p>
    <w:p w:rsidR="00EA53CE" w:rsidRDefault="00EA53CE" w:rsidP="00EA53CE">
      <w:r>
        <w:t>Non-working time is defined in the MS Project 2013 as days where work will not be planned or performed. Examples are: national and organizational holidays, training days, company shut-downs, summer hours, etc. Adding these non-working days and times to the project calendar will prevent tasks being scheduled on this non-working days.</w:t>
      </w:r>
    </w:p>
    <w:p w:rsidR="00EA53CE" w:rsidRDefault="00EA53CE" w:rsidP="009069D3">
      <w:pPr>
        <w:pStyle w:val="Heading3"/>
      </w:pPr>
      <w:r>
        <w:t>How to Create a Non-working Day for a Calendar</w:t>
      </w:r>
    </w:p>
    <w:p w:rsidR="00EA53CE" w:rsidRDefault="00EA53CE" w:rsidP="009069D3">
      <w:pPr>
        <w:pStyle w:val="OrderedList1"/>
        <w:numPr>
          <w:ilvl w:val="0"/>
          <w:numId w:val="35"/>
        </w:numPr>
      </w:pPr>
      <w:r>
        <w:t xml:space="preserve">Click </w:t>
      </w:r>
      <w:r w:rsidRPr="009069D3">
        <w:rPr>
          <w:rStyle w:val="UIInteraction"/>
        </w:rPr>
        <w:t>Project</w:t>
      </w:r>
      <w:r>
        <w:t xml:space="preserve"> </w:t>
      </w:r>
      <w:r w:rsidRPr="009069D3">
        <w:rPr>
          <w:rFonts w:ascii="Wingdings" w:hAnsi="Wingdings"/>
        </w:rPr>
        <w:t></w:t>
      </w:r>
      <w:r>
        <w:t xml:space="preserve"> </w:t>
      </w:r>
      <w:r w:rsidRPr="009069D3">
        <w:rPr>
          <w:rStyle w:val="UIInteraction"/>
        </w:rPr>
        <w:t>Change Working Time</w:t>
      </w:r>
    </w:p>
    <w:p w:rsidR="00EA53CE" w:rsidRDefault="00EA53CE" w:rsidP="009069D3">
      <w:pPr>
        <w:pStyle w:val="OrderedList1"/>
      </w:pPr>
      <w:r>
        <w:t xml:space="preserve">Check to ensure sure that the calendar you wish to change is displayed in the </w:t>
      </w:r>
      <w:r w:rsidRPr="009069D3">
        <w:rPr>
          <w:rStyle w:val="UIInteraction"/>
        </w:rPr>
        <w:t>For Calendar</w:t>
      </w:r>
      <w:r>
        <w:t xml:space="preserve"> field</w:t>
      </w:r>
    </w:p>
    <w:p w:rsidR="00EA53CE" w:rsidRDefault="00EA53CE" w:rsidP="009069D3">
      <w:pPr>
        <w:pStyle w:val="OrderedList1"/>
      </w:pPr>
      <w:r>
        <w:t xml:space="preserve">Click </w:t>
      </w:r>
      <w:r w:rsidRPr="009069D3">
        <w:rPr>
          <w:rStyle w:val="UIInteraction"/>
        </w:rPr>
        <w:t>Exceptions</w:t>
      </w:r>
      <w:r>
        <w:t xml:space="preserve"> tab near the bottom of the dialogue box</w:t>
      </w:r>
    </w:p>
    <w:p w:rsidR="00EA53CE" w:rsidRDefault="00FC3114" w:rsidP="00EA53CE">
      <w:r>
        <w:rPr>
          <w:noProof/>
        </w:rPr>
        <w:lastRenderedPageBreak/>
        <w:drawing>
          <wp:inline distT="0" distB="0" distL="0" distR="0" wp14:anchorId="34382CB5" wp14:editId="6A17F9DD">
            <wp:extent cx="4114800" cy="4074459"/>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4800" cy="4074459"/>
                    </a:xfrm>
                    <a:prstGeom prst="rect">
                      <a:avLst/>
                    </a:prstGeom>
                    <a:noFill/>
                    <a:ln>
                      <a:noFill/>
                    </a:ln>
                  </pic:spPr>
                </pic:pic>
              </a:graphicData>
            </a:graphic>
          </wp:inline>
        </w:drawing>
      </w:r>
    </w:p>
    <w:p w:rsidR="00EA53CE" w:rsidRDefault="00EA53CE" w:rsidP="00FC3114">
      <w:pPr>
        <w:pStyle w:val="FigureCaption"/>
      </w:pPr>
      <w:r>
        <w:t>The Exceptions list is used to enter holidays or days that will be non-working days for the project.</w:t>
      </w:r>
      <w:r w:rsidR="0099310C">
        <w:t xml:space="preserve"> [4-16 Calendar setting </w:t>
      </w:r>
      <w:proofErr w:type="spellStart"/>
      <w:r w:rsidR="0099310C">
        <w:t>non working</w:t>
      </w:r>
      <w:proofErr w:type="spellEnd"/>
      <w:r w:rsidR="0099310C">
        <w:t xml:space="preserve"> hours &amp; </w:t>
      </w:r>
      <w:proofErr w:type="spellStart"/>
      <w:r w:rsidR="0099310C">
        <w:t>days.tif</w:t>
      </w:r>
      <w:proofErr w:type="spellEnd"/>
      <w:r w:rsidR="0099310C">
        <w:t>]</w:t>
      </w:r>
    </w:p>
    <w:p w:rsidR="00EA53CE" w:rsidRDefault="00EA53CE" w:rsidP="00FC3114">
      <w:pPr>
        <w:pStyle w:val="OrderedList1"/>
      </w:pPr>
      <w:r>
        <w:t xml:space="preserve">In this example, we will set May 23, 2016 as a non-working day. Move the slider on the right side of the calendar down until </w:t>
      </w:r>
      <w:r w:rsidRPr="00FC3114">
        <w:rPr>
          <w:rStyle w:val="UIInteraction"/>
        </w:rPr>
        <w:t>April 2011</w:t>
      </w:r>
      <w:r>
        <w:t xml:space="preserve"> is displayed in the calendar</w:t>
      </w:r>
    </w:p>
    <w:p w:rsidR="00EA53CE" w:rsidRDefault="00EA53CE" w:rsidP="00FC3114">
      <w:pPr>
        <w:pStyle w:val="OrderedList1"/>
      </w:pPr>
      <w:r>
        <w:t xml:space="preserve">Click </w:t>
      </w:r>
      <w:r w:rsidRPr="00FC3114">
        <w:rPr>
          <w:rStyle w:val="UIInteraction"/>
        </w:rPr>
        <w:t>May 23, 2016</w:t>
      </w:r>
    </w:p>
    <w:p w:rsidR="00EA53CE" w:rsidRDefault="00EA53CE" w:rsidP="00FC3114">
      <w:pPr>
        <w:pStyle w:val="OrderedList1"/>
      </w:pPr>
      <w:r>
        <w:t>Click in the name field and enter a reason for the non-working day, i.e.: Company holiday</w:t>
      </w:r>
    </w:p>
    <w:p w:rsidR="00EA53CE" w:rsidRDefault="00EA53CE" w:rsidP="00FC3114">
      <w:pPr>
        <w:pStyle w:val="OrderedList1"/>
      </w:pPr>
      <w:r>
        <w:t xml:space="preserve">Click </w:t>
      </w:r>
      <w:r w:rsidRPr="00FC3114">
        <w:rPr>
          <w:rStyle w:val="Code"/>
        </w:rPr>
        <w:t>Enter</w:t>
      </w:r>
    </w:p>
    <w:p w:rsidR="00EA53CE" w:rsidRDefault="00EA53CE" w:rsidP="00FC3114">
      <w:pPr>
        <w:pStyle w:val="OrderedList1"/>
      </w:pPr>
      <w:r>
        <w:t>Repeat for additional non-working days. See the result below</w:t>
      </w:r>
    </w:p>
    <w:p w:rsidR="00EA53CE" w:rsidRDefault="00181F8F" w:rsidP="00EA53CE">
      <w:r>
        <w:rPr>
          <w:noProof/>
        </w:rPr>
        <w:lastRenderedPageBreak/>
        <w:drawing>
          <wp:inline distT="0" distB="0" distL="0" distR="0" wp14:anchorId="34D97285" wp14:editId="150B2CFD">
            <wp:extent cx="4114800" cy="41013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0" cy="4101397"/>
                    </a:xfrm>
                    <a:prstGeom prst="rect">
                      <a:avLst/>
                    </a:prstGeom>
                    <a:noFill/>
                    <a:ln>
                      <a:noFill/>
                    </a:ln>
                  </pic:spPr>
                </pic:pic>
              </a:graphicData>
            </a:graphic>
          </wp:inline>
        </w:drawing>
      </w:r>
    </w:p>
    <w:p w:rsidR="00EA53CE" w:rsidRDefault="00EA53CE" w:rsidP="00181F8F">
      <w:pPr>
        <w:pStyle w:val="FigureCaption"/>
      </w:pPr>
      <w:r>
        <w:t>Change the working hours and days.</w:t>
      </w:r>
      <w:r w:rsidR="000E5A53">
        <w:t xml:space="preserve"> [4-17 Calendar setting </w:t>
      </w:r>
      <w:proofErr w:type="spellStart"/>
      <w:r w:rsidR="000E5A53">
        <w:t>non working</w:t>
      </w:r>
      <w:proofErr w:type="spellEnd"/>
      <w:r w:rsidR="000E5A53">
        <w:t xml:space="preserve"> hours &amp; </w:t>
      </w:r>
      <w:proofErr w:type="spellStart"/>
      <w:r w:rsidR="000E5A53">
        <w:t>days.tif</w:t>
      </w:r>
      <w:proofErr w:type="spellEnd"/>
      <w:r w:rsidR="000E5A53">
        <w:t>]</w:t>
      </w:r>
    </w:p>
    <w:p w:rsidR="00EA53CE" w:rsidRDefault="00EA53CE" w:rsidP="00EA53CE">
      <w:r>
        <w:t>To Create a Recurring Non-working Day for a Calendar:</w:t>
      </w:r>
    </w:p>
    <w:p w:rsidR="00EA53CE" w:rsidRDefault="00EA53CE" w:rsidP="00181F8F">
      <w:pPr>
        <w:pStyle w:val="OrderedList1"/>
        <w:numPr>
          <w:ilvl w:val="0"/>
          <w:numId w:val="36"/>
        </w:numPr>
      </w:pPr>
      <w:r>
        <w:t xml:space="preserve">Click </w:t>
      </w:r>
      <w:r w:rsidRPr="00181F8F">
        <w:rPr>
          <w:rStyle w:val="UIInteraction"/>
        </w:rPr>
        <w:t>Project</w:t>
      </w:r>
      <w:r>
        <w:t xml:space="preserve"> </w:t>
      </w:r>
      <w:r w:rsidRPr="00181F8F">
        <w:rPr>
          <w:rFonts w:ascii="Wingdings" w:hAnsi="Wingdings"/>
        </w:rPr>
        <w:t></w:t>
      </w:r>
      <w:r>
        <w:t xml:space="preserve"> </w:t>
      </w:r>
      <w:r w:rsidRPr="00181F8F">
        <w:rPr>
          <w:rStyle w:val="UIInteraction"/>
        </w:rPr>
        <w:t>Change Working Time</w:t>
      </w:r>
    </w:p>
    <w:p w:rsidR="00EA53CE" w:rsidRDefault="00EA53CE" w:rsidP="00181F8F">
      <w:pPr>
        <w:pStyle w:val="OrderedList1"/>
      </w:pPr>
      <w:r>
        <w:t xml:space="preserve">Check to make sure that the calendar you wish to change is showing in the </w:t>
      </w:r>
      <w:r w:rsidRPr="00181F8F">
        <w:rPr>
          <w:rStyle w:val="UIInteraction"/>
        </w:rPr>
        <w:t>For calendar</w:t>
      </w:r>
      <w:r>
        <w:t xml:space="preserve"> field</w:t>
      </w:r>
    </w:p>
    <w:p w:rsidR="00EA53CE" w:rsidRDefault="00EA53CE" w:rsidP="00181F8F">
      <w:pPr>
        <w:pStyle w:val="OrderedList1"/>
      </w:pPr>
      <w:r>
        <w:t xml:space="preserve">Click </w:t>
      </w:r>
      <w:r w:rsidRPr="00181F8F">
        <w:rPr>
          <w:rStyle w:val="UIInteraction"/>
        </w:rPr>
        <w:t>Exceptions</w:t>
      </w:r>
      <w:r>
        <w:t xml:space="preserve"> the tab near the bottom of the dialogue box</w:t>
      </w:r>
    </w:p>
    <w:p w:rsidR="00EA53CE" w:rsidRDefault="00EA53CE" w:rsidP="00181F8F">
      <w:pPr>
        <w:pStyle w:val="OrderedList1"/>
      </w:pPr>
      <w:r>
        <w:t xml:space="preserve">In this example, we will set January 1 (New Year’s Day) as a recurring non-working day. Move the slider on the right side of the calendar down until </w:t>
      </w:r>
      <w:r w:rsidRPr="00181F8F">
        <w:rPr>
          <w:rStyle w:val="UIInteraction"/>
        </w:rPr>
        <w:t>January 2017</w:t>
      </w:r>
      <w:r>
        <w:t xml:space="preserve"> is displayed on the calendar</w:t>
      </w:r>
    </w:p>
    <w:p w:rsidR="00EA53CE" w:rsidRDefault="00EA53CE" w:rsidP="00181F8F">
      <w:pPr>
        <w:pStyle w:val="OrderedList1"/>
      </w:pPr>
      <w:r>
        <w:t xml:space="preserve">Click </w:t>
      </w:r>
      <w:r w:rsidRPr="00E20699">
        <w:rPr>
          <w:rStyle w:val="UIInteraction"/>
        </w:rPr>
        <w:t>January 1, 2017</w:t>
      </w:r>
    </w:p>
    <w:p w:rsidR="00EA53CE" w:rsidRDefault="00EA53CE" w:rsidP="00181F8F">
      <w:pPr>
        <w:pStyle w:val="OrderedList1"/>
      </w:pPr>
      <w:r>
        <w:t xml:space="preserve">Click in the first open line in the </w:t>
      </w:r>
      <w:r w:rsidRPr="00E20699">
        <w:rPr>
          <w:rStyle w:val="UIInteraction"/>
        </w:rPr>
        <w:t>Name</w:t>
      </w:r>
      <w:r>
        <w:t xml:space="preserve"> field and enter </w:t>
      </w:r>
      <w:r w:rsidRPr="00E20699">
        <w:rPr>
          <w:rStyle w:val="UIInteraction"/>
        </w:rPr>
        <w:t>New Year’s Day</w:t>
      </w:r>
      <w:r>
        <w:t xml:space="preserve"> for the non-working day</w:t>
      </w:r>
    </w:p>
    <w:p w:rsidR="00EA53CE" w:rsidRDefault="00EA53CE" w:rsidP="00181F8F">
      <w:pPr>
        <w:pStyle w:val="OrderedList1"/>
      </w:pPr>
      <w:r>
        <w:lastRenderedPageBreak/>
        <w:t xml:space="preserve">Click </w:t>
      </w:r>
      <w:r w:rsidRPr="00E20699">
        <w:rPr>
          <w:rStyle w:val="Code"/>
        </w:rPr>
        <w:t>Enter</w:t>
      </w:r>
    </w:p>
    <w:p w:rsidR="00EA53CE" w:rsidRDefault="00EA53CE" w:rsidP="00181F8F">
      <w:pPr>
        <w:pStyle w:val="OrderedList1"/>
      </w:pPr>
      <w:r>
        <w:t xml:space="preserve">Click back on the words </w:t>
      </w:r>
      <w:r w:rsidRPr="00E20699">
        <w:rPr>
          <w:rStyle w:val="UIInteraction"/>
        </w:rPr>
        <w:t>New Year’s Day</w:t>
      </w:r>
      <w:r>
        <w:t xml:space="preserve"> and then click on the </w:t>
      </w:r>
      <w:r w:rsidRPr="00E20699">
        <w:rPr>
          <w:rStyle w:val="UIInteraction"/>
        </w:rPr>
        <w:t>Details</w:t>
      </w:r>
      <w:r>
        <w:t xml:space="preserve"> button to the right of the form</w:t>
      </w:r>
    </w:p>
    <w:p w:rsidR="00EA53CE" w:rsidRDefault="00EA53CE" w:rsidP="00181F8F">
      <w:pPr>
        <w:pStyle w:val="OrderedList1"/>
      </w:pPr>
      <w:r>
        <w:t xml:space="preserve">Click </w:t>
      </w:r>
      <w:r w:rsidRPr="00E20699">
        <w:rPr>
          <w:rStyle w:val="UIInteraction"/>
        </w:rPr>
        <w:t>Yearly</w:t>
      </w:r>
    </w:p>
    <w:p w:rsidR="00EA53CE" w:rsidRDefault="00EA53CE" w:rsidP="00181F8F">
      <w:pPr>
        <w:pStyle w:val="OrderedList1"/>
      </w:pPr>
      <w:r>
        <w:t>Click on January 1</w:t>
      </w:r>
    </w:p>
    <w:p w:rsidR="00EA53CE" w:rsidRDefault="00EA53CE" w:rsidP="00181F8F">
      <w:pPr>
        <w:pStyle w:val="OrderedList1"/>
      </w:pPr>
      <w:r>
        <w:t>Enter the start date</w:t>
      </w:r>
    </w:p>
    <w:p w:rsidR="00EA53CE" w:rsidRDefault="00EA53CE" w:rsidP="00181F8F">
      <w:pPr>
        <w:pStyle w:val="OrderedList1"/>
      </w:pPr>
      <w:r>
        <w:t>Enter a recurrence value or an End by date</w:t>
      </w:r>
    </w:p>
    <w:p w:rsidR="00EA53CE" w:rsidRDefault="00EA53CE" w:rsidP="00181F8F">
      <w:pPr>
        <w:pStyle w:val="OrderedList1"/>
      </w:pPr>
      <w:r>
        <w:t xml:space="preserve">Click </w:t>
      </w:r>
      <w:r w:rsidRPr="00E20699">
        <w:rPr>
          <w:rStyle w:val="UIInteraction"/>
        </w:rPr>
        <w:t>OK</w:t>
      </w:r>
      <w:r>
        <w:t xml:space="preserve"> to close box</w:t>
      </w:r>
    </w:p>
    <w:p w:rsidR="00EA53CE" w:rsidRDefault="00EA53CE" w:rsidP="00181F8F">
      <w:pPr>
        <w:pStyle w:val="OrderedList1"/>
      </w:pPr>
      <w:r>
        <w:t>Check for the recurrence values in the Exceptions line for New Year’s Day.</w:t>
      </w:r>
    </w:p>
    <w:p w:rsidR="00EA53CE" w:rsidRDefault="001827E5" w:rsidP="00EA53CE">
      <w:r>
        <w:rPr>
          <w:noProof/>
        </w:rPr>
        <w:drawing>
          <wp:inline distT="0" distB="0" distL="0" distR="0" wp14:anchorId="68C9A320" wp14:editId="1A83EBD4">
            <wp:extent cx="4114800" cy="357691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3576918"/>
                    </a:xfrm>
                    <a:prstGeom prst="rect">
                      <a:avLst/>
                    </a:prstGeom>
                    <a:noFill/>
                    <a:ln>
                      <a:noFill/>
                    </a:ln>
                  </pic:spPr>
                </pic:pic>
              </a:graphicData>
            </a:graphic>
          </wp:inline>
        </w:drawing>
      </w:r>
    </w:p>
    <w:p w:rsidR="00EA53CE" w:rsidRDefault="00EA53CE" w:rsidP="001827E5">
      <w:pPr>
        <w:pStyle w:val="FigureCaption"/>
      </w:pPr>
      <w:r>
        <w:t>Recurring holiday values on calendar</w:t>
      </w:r>
      <w:r w:rsidR="001827E5">
        <w:t xml:space="preserve"> [Recurring holiday values on </w:t>
      </w:r>
      <w:proofErr w:type="spellStart"/>
      <w:r w:rsidR="001827E5">
        <w:t>calendar.tif</w:t>
      </w:r>
      <w:proofErr w:type="spellEnd"/>
      <w:r w:rsidR="001827E5">
        <w:t>]</w:t>
      </w:r>
    </w:p>
    <w:p w:rsidR="00EA53CE" w:rsidRDefault="00EA53CE" w:rsidP="002353A1">
      <w:pPr>
        <w:pStyle w:val="Heading2"/>
      </w:pPr>
      <w:r>
        <w:t>Setting Calendar Options</w:t>
      </w:r>
    </w:p>
    <w:p w:rsidR="00EA53CE" w:rsidRDefault="00EA53CE" w:rsidP="00EA53CE">
      <w:r>
        <w:t xml:space="preserve">The Calendar options work hand in hand with the project calendar to determine how tasks will be scheduled. It is imperative that the </w:t>
      </w:r>
      <w:r>
        <w:lastRenderedPageBreak/>
        <w:t>calendar options match the project calendar to create a consistency in the scheduling values for tasks and assignment values.</w:t>
      </w:r>
    </w:p>
    <w:p w:rsidR="00EA53CE" w:rsidRDefault="00EA53CE" w:rsidP="00EA53CE">
      <w:r>
        <w:t>To access the Calendar options:</w:t>
      </w:r>
    </w:p>
    <w:p w:rsidR="00EA53CE" w:rsidRDefault="00EA53CE" w:rsidP="00EA53CE">
      <w:r>
        <w:t xml:space="preserve">Click </w:t>
      </w:r>
      <w:r w:rsidRPr="002353A1">
        <w:rPr>
          <w:rStyle w:val="UIInteraction"/>
        </w:rPr>
        <w:t>File</w:t>
      </w:r>
      <w:r>
        <w:t xml:space="preserve"> </w:t>
      </w:r>
      <w:r w:rsidRPr="00C03012">
        <w:rPr>
          <w:rFonts w:ascii="Wingdings" w:hAnsi="Wingdings"/>
        </w:rPr>
        <w:t></w:t>
      </w:r>
      <w:r>
        <w:t xml:space="preserve"> </w:t>
      </w:r>
      <w:r w:rsidRPr="002353A1">
        <w:rPr>
          <w:rStyle w:val="UIInteraction"/>
        </w:rPr>
        <w:t>Options</w:t>
      </w:r>
      <w:r>
        <w:t xml:space="preserve"> </w:t>
      </w:r>
      <w:r w:rsidRPr="00C03012">
        <w:rPr>
          <w:rFonts w:ascii="Wingdings" w:hAnsi="Wingdings"/>
        </w:rPr>
        <w:t></w:t>
      </w:r>
      <w:r>
        <w:t xml:space="preserve"> </w:t>
      </w:r>
      <w:r w:rsidRPr="002353A1">
        <w:rPr>
          <w:rStyle w:val="UIInteraction"/>
        </w:rPr>
        <w:t>Schedule</w:t>
      </w:r>
    </w:p>
    <w:p w:rsidR="00EA53CE" w:rsidRDefault="002353A1" w:rsidP="00EA53CE">
      <w:r>
        <w:rPr>
          <w:b/>
          <w:bCs/>
          <w:noProof/>
        </w:rPr>
        <w:drawing>
          <wp:inline distT="0" distB="0" distL="0" distR="0" wp14:anchorId="51FAD864" wp14:editId="1F4C4CE5">
            <wp:extent cx="4114800" cy="204056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4800" cy="2040564"/>
                    </a:xfrm>
                    <a:prstGeom prst="rect">
                      <a:avLst/>
                    </a:prstGeom>
                    <a:noFill/>
                    <a:ln>
                      <a:noFill/>
                    </a:ln>
                  </pic:spPr>
                </pic:pic>
              </a:graphicData>
            </a:graphic>
          </wp:inline>
        </w:drawing>
      </w:r>
    </w:p>
    <w:p w:rsidR="00EA53CE" w:rsidRDefault="00EA53CE" w:rsidP="00532E8F">
      <w:pPr>
        <w:pStyle w:val="FigureCaption"/>
      </w:pPr>
      <w:r>
        <w:t>Calendar options should be adjusted if the calendar times are changed.</w:t>
      </w:r>
      <w:r w:rsidR="00532E8F">
        <w:t xml:space="preserve"> [4-18calendar </w:t>
      </w:r>
      <w:proofErr w:type="spellStart"/>
      <w:r w:rsidR="00532E8F">
        <w:t>options.tif</w:t>
      </w:r>
      <w:proofErr w:type="spellEnd"/>
      <w:r w:rsidR="00532E8F">
        <w:t>]</w:t>
      </w:r>
    </w:p>
    <w:p w:rsidR="00EA53CE" w:rsidRDefault="00EA53CE" w:rsidP="00EA53CE">
      <w:r>
        <w:t>What the options mean:</w:t>
      </w:r>
    </w:p>
    <w:p w:rsidR="00EA53CE" w:rsidRDefault="00EA53CE" w:rsidP="002353A1">
      <w:pPr>
        <w:pStyle w:val="UnorderedList1"/>
      </w:pPr>
      <w:r w:rsidRPr="002353A1">
        <w:rPr>
          <w:rStyle w:val="Importantterm"/>
        </w:rPr>
        <w:t>Calendar options for this project</w:t>
      </w:r>
      <w:r>
        <w:t xml:space="preserve">: option to select whether your option choices for the </w:t>
      </w:r>
      <w:proofErr w:type="spellStart"/>
      <w:r>
        <w:t>calen-dar</w:t>
      </w:r>
      <w:proofErr w:type="spellEnd"/>
      <w:r>
        <w:t xml:space="preserve"> will be held within an individual project or if they will be applied to all new projects.</w:t>
      </w:r>
    </w:p>
    <w:p w:rsidR="00EA53CE" w:rsidRDefault="00EA53CE" w:rsidP="002353A1">
      <w:pPr>
        <w:pStyle w:val="UnorderedList1"/>
      </w:pPr>
      <w:r w:rsidRPr="002353A1">
        <w:rPr>
          <w:rStyle w:val="Importantterm"/>
        </w:rPr>
        <w:t>Week starts on</w:t>
      </w:r>
      <w:r>
        <w:t xml:space="preserve">: this choice will affect what is assigned and viewed as the first day of the week. The day chosen will be reflected on the Gantt </w:t>
      </w:r>
      <w:proofErr w:type="gramStart"/>
      <w:r>
        <w:t>Chart</w:t>
      </w:r>
      <w:proofErr w:type="gramEnd"/>
      <w:r>
        <w:t>, Resource Usage, Task Usage and other calendar views.</w:t>
      </w:r>
    </w:p>
    <w:p w:rsidR="00EA53CE" w:rsidRDefault="00EA53CE" w:rsidP="002353A1">
      <w:pPr>
        <w:pStyle w:val="UnorderedList1"/>
      </w:pPr>
      <w:r w:rsidRPr="002353A1">
        <w:rPr>
          <w:rStyle w:val="Importantterm"/>
        </w:rPr>
        <w:t>Fiscal Year starts in</w:t>
      </w:r>
      <w:r>
        <w:t>: if using this option, select which month will be the start of the fiscal year.</w:t>
      </w:r>
    </w:p>
    <w:p w:rsidR="00EA53CE" w:rsidRDefault="00EA53CE" w:rsidP="002353A1">
      <w:pPr>
        <w:pStyle w:val="UnorderedList1"/>
      </w:pPr>
      <w:r w:rsidRPr="002353A1">
        <w:rPr>
          <w:rStyle w:val="Importantterm"/>
        </w:rPr>
        <w:t>Default start and end times</w:t>
      </w:r>
      <w:r>
        <w:t xml:space="preserve">: these values should match the time values on the project calendar. Assigning the project calendar will be discussed in the next lesson. The times stated here will be used to schedule tasks when time is not specified for a task. It will also be used to schedule tasks that do not use relationships. For example: if recurring tasks are created, the </w:t>
      </w:r>
      <w:r>
        <w:lastRenderedPageBreak/>
        <w:t>tasks will always be scheduled at the start time represented in this option.</w:t>
      </w:r>
    </w:p>
    <w:p w:rsidR="00EA53CE" w:rsidRDefault="00EA53CE" w:rsidP="002353A1">
      <w:pPr>
        <w:pStyle w:val="UnorderedList1"/>
      </w:pPr>
      <w:r w:rsidRPr="002353A1">
        <w:rPr>
          <w:rStyle w:val="Importantterm"/>
        </w:rPr>
        <w:t>Hours per day</w:t>
      </w:r>
      <w:r>
        <w:t>: when 1 day of work is scheduled, how many hours should 1 day consist of?</w:t>
      </w:r>
    </w:p>
    <w:p w:rsidR="00EA53CE" w:rsidRDefault="00EA53CE" w:rsidP="002353A1">
      <w:pPr>
        <w:pStyle w:val="UnorderedList1"/>
      </w:pPr>
      <w:r w:rsidRPr="002353A1">
        <w:rPr>
          <w:rStyle w:val="Importantterm"/>
        </w:rPr>
        <w:t>Hours per week</w:t>
      </w:r>
      <w:r>
        <w:t>: when 1 week of work is scheduled, how many hours should 1 week consist of?</w:t>
      </w:r>
    </w:p>
    <w:p w:rsidR="00EA53CE" w:rsidRDefault="00EA53CE" w:rsidP="002353A1">
      <w:pPr>
        <w:pStyle w:val="UnorderedList1"/>
      </w:pPr>
      <w:r w:rsidRPr="002353A1">
        <w:rPr>
          <w:rStyle w:val="Importantterm"/>
        </w:rPr>
        <w:t>Days per month</w:t>
      </w:r>
      <w:r>
        <w:t>: when 1 month of work is scheduled, how many days should 1 month consist of?</w:t>
      </w:r>
    </w:p>
    <w:p w:rsidR="00EA53CE" w:rsidRDefault="00EA53CE" w:rsidP="002353A1">
      <w:pPr>
        <w:pStyle w:val="Heading2"/>
      </w:pPr>
      <w:r>
        <w:t>Saving the Calendar</w:t>
      </w:r>
    </w:p>
    <w:p w:rsidR="00EA53CE" w:rsidRDefault="00EA53CE" w:rsidP="00EA53CE">
      <w:r>
        <w:t xml:space="preserve">In Project 2013, the calendar that was just created is known as a “custom object”. Custom or customized objects may be saved for use in the project the object was created in and used in other projects as well. To save objects the Organizer is used. When Project 2013 was installed on your system, a file named </w:t>
      </w:r>
      <w:proofErr w:type="spellStart"/>
      <w:r>
        <w:t>Global.mpt</w:t>
      </w:r>
      <w:proofErr w:type="spellEnd"/>
      <w:r>
        <w:t xml:space="preserve"> was created. The Organizer is the function that will copy objects into the </w:t>
      </w:r>
      <w:proofErr w:type="spellStart"/>
      <w:r>
        <w:t>Global.mpt</w:t>
      </w:r>
      <w:proofErr w:type="spellEnd"/>
      <w:r>
        <w:t xml:space="preserve"> as well as between project schedules. Calendars are only one of many object types that may be customized and saved for use in other project schedules. </w:t>
      </w:r>
    </w:p>
    <w:p w:rsidR="00EA53CE" w:rsidRDefault="00EA53CE" w:rsidP="00EA53CE">
      <w:r>
        <w:t>To save the customized calendar, the object must be copied using the Organizer.</w:t>
      </w:r>
    </w:p>
    <w:p w:rsidR="00EA53CE" w:rsidRDefault="00EA53CE" w:rsidP="00EA53CE">
      <w:r>
        <w:t xml:space="preserve">To copy a New Base Calendar into the </w:t>
      </w:r>
      <w:proofErr w:type="spellStart"/>
      <w:r>
        <w:t>Global.mpt</w:t>
      </w:r>
      <w:proofErr w:type="spellEnd"/>
      <w:r>
        <w:t>:</w:t>
      </w:r>
    </w:p>
    <w:p w:rsidR="00EA53CE" w:rsidRDefault="00EA53CE" w:rsidP="00654E66">
      <w:pPr>
        <w:pStyle w:val="OrderedList1"/>
        <w:numPr>
          <w:ilvl w:val="0"/>
          <w:numId w:val="37"/>
        </w:numPr>
      </w:pPr>
      <w:r>
        <w:t xml:space="preserve">Click </w:t>
      </w:r>
      <w:r w:rsidRPr="00654E66">
        <w:rPr>
          <w:rStyle w:val="UIInteraction"/>
        </w:rPr>
        <w:t>File</w:t>
      </w:r>
      <w:r>
        <w:t xml:space="preserve"> </w:t>
      </w:r>
      <w:r w:rsidRPr="00654E66">
        <w:rPr>
          <w:rFonts w:ascii="Wingdings" w:hAnsi="Wingdings"/>
        </w:rPr>
        <w:t></w:t>
      </w:r>
      <w:r>
        <w:t xml:space="preserve"> </w:t>
      </w:r>
      <w:r w:rsidRPr="00654E66">
        <w:rPr>
          <w:rStyle w:val="UIInteraction"/>
        </w:rPr>
        <w:t>Info</w:t>
      </w:r>
      <w:r>
        <w:t xml:space="preserve"> </w:t>
      </w:r>
      <w:r w:rsidRPr="00654E66">
        <w:rPr>
          <w:rFonts w:ascii="Wingdings" w:hAnsi="Wingdings"/>
        </w:rPr>
        <w:t></w:t>
      </w:r>
      <w:r>
        <w:t xml:space="preserve"> </w:t>
      </w:r>
      <w:r w:rsidRPr="00654E66">
        <w:rPr>
          <w:rStyle w:val="UIInteraction"/>
        </w:rPr>
        <w:t>Organizer</w:t>
      </w:r>
    </w:p>
    <w:p w:rsidR="00EA53CE" w:rsidRDefault="00EA53CE" w:rsidP="00654E66">
      <w:pPr>
        <w:pStyle w:val="OrderedList1"/>
      </w:pPr>
      <w:r>
        <w:t xml:space="preserve">Click the </w:t>
      </w:r>
      <w:r w:rsidRPr="00654E66">
        <w:rPr>
          <w:rStyle w:val="UIInteraction"/>
        </w:rPr>
        <w:t>Calendars</w:t>
      </w:r>
      <w:r>
        <w:t xml:space="preserve"> tab</w:t>
      </w:r>
    </w:p>
    <w:p w:rsidR="00EA53CE" w:rsidRDefault="00EA53CE" w:rsidP="00654E66">
      <w:pPr>
        <w:pStyle w:val="OrderedList1"/>
      </w:pPr>
      <w:r>
        <w:t xml:space="preserve">Click </w:t>
      </w:r>
      <w:r w:rsidRPr="00654E66">
        <w:rPr>
          <w:rStyle w:val="UIInteraction"/>
        </w:rPr>
        <w:t>Standard</w:t>
      </w:r>
      <w:r>
        <w:t xml:space="preserve"> to the right and click </w:t>
      </w:r>
      <w:r w:rsidRPr="00654E66">
        <w:rPr>
          <w:rStyle w:val="UIInteraction"/>
        </w:rPr>
        <w:t>&lt;&lt;Copy</w:t>
      </w:r>
    </w:p>
    <w:p w:rsidR="00EA53CE" w:rsidRDefault="00EA53CE" w:rsidP="00654E66">
      <w:pPr>
        <w:pStyle w:val="OrderedList1"/>
      </w:pPr>
      <w:r>
        <w:t>An error message will appear: “Do you want to replace the Standard in ‘</w:t>
      </w:r>
      <w:proofErr w:type="spellStart"/>
      <w:r>
        <w:t>Global.mpt</w:t>
      </w:r>
      <w:proofErr w:type="spellEnd"/>
      <w:r>
        <w:t>’ with the Standard from ‘&lt;project name.’ Indicate “Yes.”</w:t>
      </w:r>
    </w:p>
    <w:p w:rsidR="00EA53CE" w:rsidRDefault="00EA53CE" w:rsidP="00654E66">
      <w:pPr>
        <w:pStyle w:val="OrderedList1"/>
      </w:pPr>
      <w:r>
        <w:t xml:space="preserve">Click </w:t>
      </w:r>
      <w:r w:rsidRPr="00654E66">
        <w:rPr>
          <w:rStyle w:val="UIInteraction"/>
        </w:rPr>
        <w:t>Cancel</w:t>
      </w:r>
      <w:r>
        <w:t xml:space="preserve"> to close the box</w:t>
      </w:r>
    </w:p>
    <w:p w:rsidR="00EA53CE" w:rsidRDefault="00A333C8" w:rsidP="00EA53CE">
      <w:r>
        <w:rPr>
          <w:noProof/>
        </w:rPr>
        <w:lastRenderedPageBreak/>
        <w:drawing>
          <wp:inline distT="0" distB="0" distL="0" distR="0" wp14:anchorId="4D2EBB7E" wp14:editId="14DBA37F">
            <wp:extent cx="4114800" cy="23242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4800" cy="2324288"/>
                    </a:xfrm>
                    <a:prstGeom prst="rect">
                      <a:avLst/>
                    </a:prstGeom>
                    <a:noFill/>
                    <a:ln>
                      <a:noFill/>
                    </a:ln>
                  </pic:spPr>
                </pic:pic>
              </a:graphicData>
            </a:graphic>
          </wp:inline>
        </w:drawing>
      </w:r>
    </w:p>
    <w:p w:rsidR="00EA53CE" w:rsidRDefault="00EA53CE" w:rsidP="00A333C8">
      <w:pPr>
        <w:pStyle w:val="FigureCaption"/>
      </w:pPr>
      <w:r>
        <w:t xml:space="preserve">Use the Organizer to copy the updated calendar into your local </w:t>
      </w:r>
      <w:proofErr w:type="spellStart"/>
      <w:r>
        <w:t>Global.mpt</w:t>
      </w:r>
      <w:proofErr w:type="spellEnd"/>
      <w:r>
        <w:t xml:space="preserve"> file.</w:t>
      </w:r>
      <w:r w:rsidR="00532E8F">
        <w:t xml:space="preserve"> [4-19 Organizer calendar </w:t>
      </w:r>
      <w:proofErr w:type="spellStart"/>
      <w:r w:rsidR="00532E8F">
        <w:t>view.tif</w:t>
      </w:r>
      <w:proofErr w:type="spellEnd"/>
      <w:r w:rsidR="00532E8F">
        <w:t>]</w:t>
      </w:r>
    </w:p>
    <w:p w:rsidR="00EA53CE" w:rsidRDefault="00EA53CE" w:rsidP="00EA53CE">
      <w:r>
        <w:t xml:space="preserve">The Calendar will be copied into your local </w:t>
      </w:r>
      <w:proofErr w:type="spellStart"/>
      <w:r>
        <w:t>Global.mpt</w:t>
      </w:r>
      <w:proofErr w:type="spellEnd"/>
      <w:r>
        <w:t>.</w:t>
      </w:r>
    </w:p>
    <w:p w:rsidR="00EA53CE" w:rsidRDefault="00EA53CE" w:rsidP="004B5FD6">
      <w:pPr>
        <w:pStyle w:val="Heading1"/>
      </w:pPr>
      <w:r>
        <w:lastRenderedPageBreak/>
        <w:t>Project Information</w:t>
      </w:r>
    </w:p>
    <w:p w:rsidR="00EA53CE" w:rsidRDefault="00EA53CE" w:rsidP="00EA53CE">
      <w:r>
        <w:t xml:space="preserve">The project information that should be entered before proceeding with project schedule </w:t>
      </w:r>
      <w:proofErr w:type="spellStart"/>
      <w:r>
        <w:t>devel-opment</w:t>
      </w:r>
      <w:proofErr w:type="spellEnd"/>
      <w:r>
        <w:t xml:space="preserve"> is the project start or project finish date as well as indicating which calendar will be used as the project calendar. This information is entered through the Project Information box.</w:t>
      </w:r>
    </w:p>
    <w:p w:rsidR="00EA53CE" w:rsidRDefault="00EA53CE" w:rsidP="00EA53CE">
      <w:r>
        <w:t>To navigate to the Project Information dialogue box:</w:t>
      </w:r>
    </w:p>
    <w:p w:rsidR="00EA53CE" w:rsidRDefault="00EA53CE" w:rsidP="00EA53CE">
      <w:r>
        <w:t xml:space="preserve">Click </w:t>
      </w:r>
      <w:r w:rsidRPr="004B68F3">
        <w:rPr>
          <w:rStyle w:val="UIInteraction"/>
        </w:rPr>
        <w:t>Project</w:t>
      </w:r>
      <w:r>
        <w:t xml:space="preserve"> </w:t>
      </w:r>
      <w:r w:rsidRPr="00C03012">
        <w:rPr>
          <w:rFonts w:ascii="Wingdings" w:hAnsi="Wingdings"/>
        </w:rPr>
        <w:t></w:t>
      </w:r>
      <w:r>
        <w:t xml:space="preserve"> </w:t>
      </w:r>
      <w:proofErr w:type="spellStart"/>
      <w:r w:rsidRPr="004B68F3">
        <w:rPr>
          <w:rStyle w:val="UIInteraction"/>
        </w:rPr>
        <w:t>Project</w:t>
      </w:r>
      <w:proofErr w:type="spellEnd"/>
      <w:r w:rsidRPr="004B68F3">
        <w:rPr>
          <w:rStyle w:val="UIInteraction"/>
        </w:rPr>
        <w:t xml:space="preserve"> Information</w:t>
      </w:r>
    </w:p>
    <w:p w:rsidR="00EA53CE" w:rsidRDefault="00EA53CE" w:rsidP="00EA53CE">
      <w:r>
        <w:t>Deciding whether to enter the Project Start date or the Project Finish date will take some consideration. There are pros and cons to either choice:</w:t>
      </w:r>
    </w:p>
    <w:p w:rsidR="00EA53CE" w:rsidRDefault="00EA53CE" w:rsidP="00EA53CE">
      <w:r>
        <w:t>FAQ: Should I enter a project start and finish date?</w:t>
      </w:r>
    </w:p>
    <w:p w:rsidR="00EA53CE" w:rsidRDefault="00EA53CE" w:rsidP="00EA53CE">
      <w:r>
        <w:t>Answer: Project 2013 will accept either the start or the finish date but not both.</w:t>
      </w:r>
    </w:p>
    <w:p w:rsidR="00EA53CE" w:rsidRDefault="00EA53CE" w:rsidP="00EA53CE">
      <w:r>
        <w:t>Entering a start date will indicate that you are planning your schedule as forward scheduling. This will result in:</w:t>
      </w:r>
    </w:p>
    <w:p w:rsidR="00EA53CE" w:rsidRDefault="00EA53CE" w:rsidP="00120D60">
      <w:pPr>
        <w:pStyle w:val="UnorderedList1"/>
      </w:pPr>
      <w:r>
        <w:t>All tasks will be scheduled As soon as possible</w:t>
      </w:r>
    </w:p>
    <w:p w:rsidR="00EA53CE" w:rsidRDefault="00EA53CE" w:rsidP="00120D60">
      <w:pPr>
        <w:pStyle w:val="UnorderedList1"/>
      </w:pPr>
      <w:r>
        <w:t>The work of the project will determine the project ending date</w:t>
      </w:r>
    </w:p>
    <w:p w:rsidR="00EA53CE" w:rsidRDefault="00EA53CE" w:rsidP="00120D60">
      <w:pPr>
        <w:pStyle w:val="UnorderedList1"/>
      </w:pPr>
      <w:r>
        <w:t>You will have a date to manage your project to and know when you are on time or late with the progress of the project</w:t>
      </w:r>
    </w:p>
    <w:p w:rsidR="00EA53CE" w:rsidRDefault="00EA53CE" w:rsidP="00EA53CE">
      <w:r>
        <w:t>Entering a finish date will indicate that you are planning your schedule as backward scheduling. This will result in:</w:t>
      </w:r>
    </w:p>
    <w:p w:rsidR="00EA53CE" w:rsidRDefault="00EA53CE" w:rsidP="00120D60">
      <w:pPr>
        <w:pStyle w:val="UnorderedList1"/>
      </w:pPr>
      <w:r>
        <w:t>All tasks will be scheduled As late as possible</w:t>
      </w:r>
    </w:p>
    <w:p w:rsidR="00EA53CE" w:rsidRDefault="00EA53CE" w:rsidP="00120D60">
      <w:pPr>
        <w:pStyle w:val="UnorderedList1"/>
      </w:pPr>
      <w:r>
        <w:t>The ending date of the project will be locked to a date on the calendar</w:t>
      </w:r>
    </w:p>
    <w:p w:rsidR="00EA53CE" w:rsidRDefault="00EA53CE" w:rsidP="00120D60">
      <w:pPr>
        <w:pStyle w:val="UnorderedList1"/>
      </w:pPr>
      <w:r>
        <w:t>You might be planning a project where each task will be required to be completed as planned to achieve the ending date goals.</w:t>
      </w:r>
    </w:p>
    <w:p w:rsidR="00EA53CE" w:rsidRDefault="00EA53CE" w:rsidP="00EA53CE">
      <w:r>
        <w:lastRenderedPageBreak/>
        <w:t>The most used planning method is that projects are planned from the project start date.</w:t>
      </w:r>
    </w:p>
    <w:p w:rsidR="00EA53CE" w:rsidRDefault="00EA53CE" w:rsidP="00EA53CE">
      <w:r w:rsidRPr="00120D60">
        <w:rPr>
          <w:rStyle w:val="Importantterm"/>
        </w:rPr>
        <w:t>Project Calendar</w:t>
      </w:r>
      <w:r>
        <w:t>: The default calendar is “Standard”. Whatever calendar is selected will be-come the scheduling calendar for the project. All tasks will be scheduled using this calendar until a resource is assigned to the task.</w:t>
      </w:r>
    </w:p>
    <w:p w:rsidR="00EA53CE" w:rsidRDefault="00EA53CE" w:rsidP="00EA53CE">
      <w:r>
        <w:t xml:space="preserve">Click </w:t>
      </w:r>
      <w:r w:rsidRPr="00B11579">
        <w:rPr>
          <w:rStyle w:val="UIInteraction"/>
        </w:rPr>
        <w:t>OK</w:t>
      </w:r>
      <w:r>
        <w:t xml:space="preserve"> to close the box.</w:t>
      </w:r>
    </w:p>
    <w:p w:rsidR="00EA53CE" w:rsidRDefault="002B0FE0" w:rsidP="00EA53CE">
      <w:r>
        <w:rPr>
          <w:noProof/>
        </w:rPr>
        <w:drawing>
          <wp:inline distT="0" distB="0" distL="0" distR="0" wp14:anchorId="491C06FE" wp14:editId="53451F88">
            <wp:extent cx="4114800" cy="2931459"/>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0" cy="2931459"/>
                    </a:xfrm>
                    <a:prstGeom prst="rect">
                      <a:avLst/>
                    </a:prstGeom>
                    <a:noFill/>
                    <a:ln>
                      <a:noFill/>
                    </a:ln>
                  </pic:spPr>
                </pic:pic>
              </a:graphicData>
            </a:graphic>
          </wp:inline>
        </w:drawing>
      </w:r>
    </w:p>
    <w:p w:rsidR="00EA53CE" w:rsidRDefault="00EA53CE" w:rsidP="002B0FE0">
      <w:pPr>
        <w:pStyle w:val="FigureCaption"/>
      </w:pPr>
      <w:r>
        <w:t>Project Information box.</w:t>
      </w:r>
      <w:r w:rsidR="00532E8F">
        <w:t xml:space="preserve"> [4-21 Project Information </w:t>
      </w:r>
      <w:proofErr w:type="spellStart"/>
      <w:r w:rsidR="00532E8F">
        <w:t>box.tif</w:t>
      </w:r>
      <w:proofErr w:type="spellEnd"/>
      <w:r w:rsidR="00532E8F">
        <w:t>]</w:t>
      </w:r>
    </w:p>
    <w:p w:rsidR="00EA53CE" w:rsidRDefault="00297795" w:rsidP="00297795">
      <w:pPr>
        <w:pStyle w:val="CalloutTip"/>
      </w:pPr>
      <w:r w:rsidRPr="00297795">
        <w:t>Most project managers have definite deadlines. Consider planning the schedule from ending date to get the schedule short term goals, deadlines and milestone dates. Then switch the project to the start date to manage. Reset the constraints to as soon as possible to enable the schedule to include slack and aid in schedule management.</w:t>
      </w:r>
    </w:p>
    <w:p w:rsidR="00EA53CE" w:rsidRDefault="00EA53CE" w:rsidP="007948BF">
      <w:pPr>
        <w:pStyle w:val="Heading1"/>
      </w:pPr>
      <w:r>
        <w:lastRenderedPageBreak/>
        <w:t>Options</w:t>
      </w:r>
    </w:p>
    <w:p w:rsidR="00EA53CE" w:rsidRDefault="00EA53CE" w:rsidP="00EA53CE">
      <w:r>
        <w:t>The last action you should be before entering your first task is to set some of the options to match the requirements of your project.</w:t>
      </w:r>
    </w:p>
    <w:p w:rsidR="00EA53CE" w:rsidRDefault="00EA53CE" w:rsidP="00EA53CE">
      <w:r>
        <w:t>Options are flexible in that they can be applied per unique project or to all new projects created on your computer. In this section we will discuss the options that will affect scheduling. These options are in addition to the calendar options discussed earlier in this chapter.</w:t>
      </w:r>
    </w:p>
    <w:p w:rsidR="00EA53CE" w:rsidRDefault="00EA53CE" w:rsidP="007948BF">
      <w:pPr>
        <w:pStyle w:val="Heading2"/>
      </w:pPr>
      <w:r>
        <w:t xml:space="preserve">General </w:t>
      </w:r>
      <w:proofErr w:type="spellStart"/>
      <w:r>
        <w:t>vs</w:t>
      </w:r>
      <w:proofErr w:type="spellEnd"/>
      <w:r>
        <w:t xml:space="preserve"> Per Project Options</w:t>
      </w:r>
    </w:p>
    <w:p w:rsidR="00EA53CE" w:rsidRDefault="00EA53CE" w:rsidP="00EA53CE">
      <w:r>
        <w:t>General options are options which affect how the installation of Project 2013 on a desktop will operate. Per Project options are options that will apply to a unique project. You may optionally apply the per project options to all new projects.</w:t>
      </w:r>
    </w:p>
    <w:p w:rsidR="00EA53CE" w:rsidRDefault="00EA53CE" w:rsidP="00EA53CE">
      <w:r>
        <w:t>Display options are options that will help the user interface with Project 2013 software. The op-</w:t>
      </w:r>
      <w:proofErr w:type="spellStart"/>
      <w:r>
        <w:t>tions</w:t>
      </w:r>
      <w:proofErr w:type="spellEnd"/>
      <w:r>
        <w:t xml:space="preserve"> selected are unique to each user and are a personal preference. These options do not have an influence on the ability to create a project schedule.</w:t>
      </w:r>
    </w:p>
    <w:p w:rsidR="00EA53CE" w:rsidRDefault="00EA53CE" w:rsidP="00EA53CE">
      <w:r>
        <w:t>To navigate to General options:</w:t>
      </w:r>
    </w:p>
    <w:p w:rsidR="00EA53CE" w:rsidRDefault="00EA53CE" w:rsidP="00EA53CE">
      <w:r>
        <w:t xml:space="preserve">Click </w:t>
      </w:r>
      <w:r w:rsidRPr="00F33CAE">
        <w:rPr>
          <w:rStyle w:val="UIInteraction"/>
        </w:rPr>
        <w:t>File</w:t>
      </w:r>
      <w:r>
        <w:t xml:space="preserve"> </w:t>
      </w:r>
      <w:r w:rsidRPr="00C03012">
        <w:rPr>
          <w:rFonts w:ascii="Wingdings" w:hAnsi="Wingdings"/>
        </w:rPr>
        <w:t></w:t>
      </w:r>
      <w:r>
        <w:t xml:space="preserve"> </w:t>
      </w:r>
      <w:r w:rsidRPr="00F33CAE">
        <w:rPr>
          <w:rStyle w:val="UIInteraction"/>
        </w:rPr>
        <w:t>Options</w:t>
      </w:r>
      <w:r>
        <w:t xml:space="preserve"> </w:t>
      </w:r>
      <w:r w:rsidRPr="00C03012">
        <w:rPr>
          <w:rFonts w:ascii="Wingdings" w:hAnsi="Wingdings"/>
        </w:rPr>
        <w:t></w:t>
      </w:r>
      <w:r>
        <w:t xml:space="preserve"> </w:t>
      </w:r>
      <w:r w:rsidRPr="00F33CAE">
        <w:rPr>
          <w:rStyle w:val="UIInteraction"/>
        </w:rPr>
        <w:t>General</w:t>
      </w:r>
    </w:p>
    <w:p w:rsidR="00EA53CE" w:rsidRDefault="00EA53CE" w:rsidP="00EA53CE">
      <w:r>
        <w:t>In the Project view section, the user may select the default view for usage of Project 2013 and the date format for dates for reports and views (tables).</w:t>
      </w:r>
    </w:p>
    <w:p w:rsidR="00EA53CE" w:rsidRDefault="0022693A" w:rsidP="00EA53CE">
      <w:r>
        <w:rPr>
          <w:noProof/>
        </w:rPr>
        <w:lastRenderedPageBreak/>
        <w:drawing>
          <wp:inline distT="0" distB="0" distL="0" distR="0" wp14:anchorId="1DD77568" wp14:editId="6DBFD7D1">
            <wp:extent cx="4114800" cy="4315849"/>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4800" cy="4315849"/>
                    </a:xfrm>
                    <a:prstGeom prst="rect">
                      <a:avLst/>
                    </a:prstGeom>
                    <a:noFill/>
                    <a:ln>
                      <a:noFill/>
                    </a:ln>
                  </pic:spPr>
                </pic:pic>
              </a:graphicData>
            </a:graphic>
          </wp:inline>
        </w:drawing>
      </w:r>
    </w:p>
    <w:p w:rsidR="00EA53CE" w:rsidRDefault="00EA53CE" w:rsidP="0022693A">
      <w:pPr>
        <w:pStyle w:val="FigureCaption"/>
      </w:pPr>
      <w:r>
        <w:t>General Options view.</w:t>
      </w:r>
      <w:r w:rsidR="0022693A">
        <w:t xml:space="preserve"> [4-22 general </w:t>
      </w:r>
      <w:proofErr w:type="spellStart"/>
      <w:r w:rsidR="0022693A">
        <w:t>options.tif</w:t>
      </w:r>
      <w:proofErr w:type="spellEnd"/>
      <w:r w:rsidR="0022693A">
        <w:t>]</w:t>
      </w:r>
    </w:p>
    <w:p w:rsidR="00EA53CE" w:rsidRDefault="00EA53CE" w:rsidP="00EA53CE">
      <w:r>
        <w:t>To navigate to Display options:</w:t>
      </w:r>
    </w:p>
    <w:p w:rsidR="00EA53CE" w:rsidRDefault="00EA53CE" w:rsidP="00EA53CE">
      <w:r>
        <w:t xml:space="preserve">Click </w:t>
      </w:r>
      <w:r w:rsidRPr="00E2752A">
        <w:rPr>
          <w:rStyle w:val="UIInteraction"/>
        </w:rPr>
        <w:t>File</w:t>
      </w:r>
      <w:r>
        <w:t xml:space="preserve"> </w:t>
      </w:r>
      <w:r w:rsidRPr="00C03012">
        <w:rPr>
          <w:rFonts w:ascii="Wingdings" w:hAnsi="Wingdings"/>
        </w:rPr>
        <w:t></w:t>
      </w:r>
      <w:r>
        <w:t xml:space="preserve"> </w:t>
      </w:r>
      <w:r w:rsidRPr="00E2752A">
        <w:rPr>
          <w:rStyle w:val="UIInteraction"/>
        </w:rPr>
        <w:t>Options</w:t>
      </w:r>
      <w:r>
        <w:t xml:space="preserve"> </w:t>
      </w:r>
      <w:r w:rsidRPr="00C03012">
        <w:rPr>
          <w:rFonts w:ascii="Wingdings" w:hAnsi="Wingdings"/>
        </w:rPr>
        <w:t></w:t>
      </w:r>
      <w:r>
        <w:t xml:space="preserve"> </w:t>
      </w:r>
      <w:r w:rsidRPr="00E2752A">
        <w:rPr>
          <w:rStyle w:val="UIInteraction"/>
        </w:rPr>
        <w:t>Display</w:t>
      </w:r>
    </w:p>
    <w:p w:rsidR="00EA53CE" w:rsidRDefault="00EA53CE" w:rsidP="00EA53CE">
      <w:r>
        <w:t>These options refer to which elements should be viewed on the screen. These options will con-</w:t>
      </w:r>
      <w:proofErr w:type="spellStart"/>
      <w:r>
        <w:t>trol</w:t>
      </w:r>
      <w:proofErr w:type="spellEnd"/>
      <w:r>
        <w:t xml:space="preserve"> which indicators are shown in the indicator column, currency values and if the Entry bar is visible or not.</w:t>
      </w:r>
    </w:p>
    <w:p w:rsidR="00EA53CE" w:rsidRDefault="00EA53CE" w:rsidP="0057416E">
      <w:pPr>
        <w:pStyle w:val="FigureCaption"/>
      </w:pPr>
      <w:r>
        <w:t>Display options view.</w:t>
      </w:r>
      <w:r w:rsidR="0057416E">
        <w:t xml:space="preserve"> [change how project content is displayed on the screen.png]</w:t>
      </w:r>
    </w:p>
    <w:p w:rsidR="00EA53CE" w:rsidRDefault="00EA53CE" w:rsidP="00EA53CE">
      <w:r>
        <w:t>Additional display options are available at:</w:t>
      </w:r>
    </w:p>
    <w:p w:rsidR="00EA53CE" w:rsidRDefault="00EA53CE" w:rsidP="00EA53CE">
      <w:r>
        <w:t xml:space="preserve">Click </w:t>
      </w:r>
      <w:r w:rsidRPr="004F4660">
        <w:rPr>
          <w:rStyle w:val="UIInteraction"/>
        </w:rPr>
        <w:t>File</w:t>
      </w:r>
      <w:r>
        <w:t xml:space="preserve"> </w:t>
      </w:r>
      <w:r w:rsidRPr="00C03012">
        <w:rPr>
          <w:rFonts w:ascii="Wingdings" w:hAnsi="Wingdings"/>
        </w:rPr>
        <w:t></w:t>
      </w:r>
      <w:r>
        <w:t xml:space="preserve"> </w:t>
      </w:r>
      <w:r w:rsidRPr="004F4660">
        <w:rPr>
          <w:rStyle w:val="UIInteraction"/>
        </w:rPr>
        <w:t>Options</w:t>
      </w:r>
      <w:r>
        <w:t xml:space="preserve"> </w:t>
      </w:r>
      <w:r w:rsidRPr="00C03012">
        <w:rPr>
          <w:rFonts w:ascii="Wingdings" w:hAnsi="Wingdings"/>
        </w:rPr>
        <w:t></w:t>
      </w:r>
      <w:r>
        <w:t xml:space="preserve"> </w:t>
      </w:r>
      <w:r w:rsidRPr="004F4660">
        <w:rPr>
          <w:rStyle w:val="UIInteraction"/>
        </w:rPr>
        <w:t>Advanced</w:t>
      </w:r>
    </w:p>
    <w:p w:rsidR="00EA53CE" w:rsidRDefault="00EA53CE" w:rsidP="00EA53CE">
      <w:r>
        <w:lastRenderedPageBreak/>
        <w:t>Some of the options that should be considered are:</w:t>
      </w:r>
    </w:p>
    <w:p w:rsidR="00EA53CE" w:rsidRDefault="00EA53CE" w:rsidP="00DB499D">
      <w:pPr>
        <w:pStyle w:val="UnorderedList1"/>
      </w:pPr>
      <w:r w:rsidRPr="00DB499D">
        <w:rPr>
          <w:rStyle w:val="Importantterm"/>
        </w:rPr>
        <w:t>Show this number of recent documents</w:t>
      </w:r>
      <w:r>
        <w:t xml:space="preserve"> – optional number, list will show in the Recent tab in the backstage</w:t>
      </w:r>
    </w:p>
    <w:p w:rsidR="00EA53CE" w:rsidRDefault="00EA53CE" w:rsidP="00DB499D">
      <w:pPr>
        <w:pStyle w:val="UnorderedList1"/>
      </w:pPr>
      <w:r w:rsidRPr="00DB499D">
        <w:rPr>
          <w:rStyle w:val="Importantterm"/>
        </w:rPr>
        <w:t>Automatically add new views, tables, filters and groups to the global</w:t>
      </w:r>
      <w:r>
        <w:t xml:space="preserve"> - recommended</w:t>
      </w:r>
    </w:p>
    <w:p w:rsidR="00EA53CE" w:rsidRDefault="00EA53CE" w:rsidP="00DB499D">
      <w:pPr>
        <w:pStyle w:val="UnorderedList1"/>
      </w:pPr>
      <w:r w:rsidRPr="00DB499D">
        <w:rPr>
          <w:rStyle w:val="Importantterm"/>
        </w:rPr>
        <w:t>Settings for duration label values</w:t>
      </w:r>
      <w:r>
        <w:t xml:space="preserve"> – Minutes, Days, etc. - may alter as needed</w:t>
      </w:r>
    </w:p>
    <w:p w:rsidR="00EA53CE" w:rsidRDefault="00EA53CE" w:rsidP="00DB499D">
      <w:pPr>
        <w:pStyle w:val="UnorderedList1"/>
      </w:pPr>
      <w:r w:rsidRPr="00DB499D">
        <w:rPr>
          <w:rStyle w:val="Importantterm"/>
        </w:rPr>
        <w:t>Show project summary task</w:t>
      </w:r>
      <w:r>
        <w:t xml:space="preserve"> – recommended</w:t>
      </w:r>
    </w:p>
    <w:p w:rsidR="00EA53CE" w:rsidRDefault="00B360BF" w:rsidP="00EA53CE">
      <w:r>
        <w:rPr>
          <w:noProof/>
        </w:rPr>
        <w:drawing>
          <wp:inline distT="0" distB="0" distL="0" distR="0" wp14:anchorId="73C7603D" wp14:editId="42C3F2FB">
            <wp:extent cx="4114800" cy="3518355"/>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4800" cy="3518355"/>
                    </a:xfrm>
                    <a:prstGeom prst="rect">
                      <a:avLst/>
                    </a:prstGeom>
                    <a:noFill/>
                    <a:ln>
                      <a:noFill/>
                    </a:ln>
                  </pic:spPr>
                </pic:pic>
              </a:graphicData>
            </a:graphic>
          </wp:inline>
        </w:drawing>
      </w:r>
    </w:p>
    <w:p w:rsidR="00EA53CE" w:rsidRDefault="00EA53CE" w:rsidP="00B360BF">
      <w:pPr>
        <w:pStyle w:val="FigureCaption"/>
      </w:pPr>
      <w:r>
        <w:t xml:space="preserve">These display options are in the </w:t>
      </w:r>
      <w:proofErr w:type="gramStart"/>
      <w:r>
        <w:t>Advanced</w:t>
      </w:r>
      <w:proofErr w:type="gramEnd"/>
      <w:r>
        <w:t xml:space="preserve"> options section.</w:t>
      </w:r>
      <w:r w:rsidR="00B360BF">
        <w:t xml:space="preserve"> [4=24 display options in the advanced </w:t>
      </w:r>
      <w:proofErr w:type="spellStart"/>
      <w:r w:rsidR="00B360BF">
        <w:t>options.tif</w:t>
      </w:r>
      <w:proofErr w:type="spellEnd"/>
      <w:r w:rsidR="00B360BF">
        <w:t>]</w:t>
      </w:r>
    </w:p>
    <w:p w:rsidR="00EA53CE" w:rsidRDefault="00F43547" w:rsidP="00F43547">
      <w:pPr>
        <w:pStyle w:val="CalloutTip"/>
      </w:pPr>
      <w:r w:rsidRPr="00F43547">
        <w:t>Each project schedule has the ability to contain a Project Summary task. The Project Summary task is a zero level task that will serve as a constant grand total for the project schedule. The setting in the above option may be used to turn on the project summary task by default for all projects.</w:t>
      </w:r>
    </w:p>
    <w:p w:rsidR="00EA53CE" w:rsidRDefault="00EA53CE" w:rsidP="00EA53CE">
      <w:r>
        <w:t>To turn on the Project Summary task:</w:t>
      </w:r>
    </w:p>
    <w:p w:rsidR="00EA53CE" w:rsidRDefault="00EA53CE" w:rsidP="00EA53CE">
      <w:r>
        <w:lastRenderedPageBreak/>
        <w:t xml:space="preserve">Click </w:t>
      </w:r>
      <w:r w:rsidRPr="00FD1C6F">
        <w:rPr>
          <w:rStyle w:val="UIInteraction"/>
        </w:rPr>
        <w:t>Task</w:t>
      </w:r>
      <w:r>
        <w:t xml:space="preserve"> </w:t>
      </w:r>
      <w:r w:rsidRPr="00C03012">
        <w:rPr>
          <w:rFonts w:ascii="Wingdings" w:hAnsi="Wingdings"/>
        </w:rPr>
        <w:t></w:t>
      </w:r>
      <w:r>
        <w:t xml:space="preserve"> </w:t>
      </w:r>
      <w:r w:rsidRPr="00FD1C6F">
        <w:rPr>
          <w:rStyle w:val="UIInteraction"/>
        </w:rPr>
        <w:t xml:space="preserve">Gantt </w:t>
      </w:r>
      <w:proofErr w:type="gramStart"/>
      <w:r w:rsidRPr="00FD1C6F">
        <w:rPr>
          <w:rStyle w:val="UIInteraction"/>
        </w:rPr>
        <w:t>Chart</w:t>
      </w:r>
      <w:proofErr w:type="gramEnd"/>
    </w:p>
    <w:p w:rsidR="00EA53CE" w:rsidRDefault="00EA53CE" w:rsidP="00EA53CE">
      <w:r>
        <w:t xml:space="preserve">Click </w:t>
      </w:r>
      <w:r w:rsidRPr="00FD1C6F">
        <w:rPr>
          <w:rStyle w:val="UIInteraction"/>
        </w:rPr>
        <w:t>Format</w:t>
      </w:r>
      <w:r>
        <w:t xml:space="preserve"> </w:t>
      </w:r>
      <w:r w:rsidRPr="00C03012">
        <w:rPr>
          <w:rFonts w:ascii="Wingdings" w:hAnsi="Wingdings"/>
        </w:rPr>
        <w:t></w:t>
      </w:r>
      <w:r>
        <w:t xml:space="preserve"> </w:t>
      </w:r>
      <w:r w:rsidRPr="00FD1C6F">
        <w:rPr>
          <w:rStyle w:val="UIInteraction"/>
        </w:rPr>
        <w:t>Project Summary Task</w:t>
      </w:r>
      <w:r>
        <w:t xml:space="preserve"> (on the right side of the ribbon)</w:t>
      </w:r>
    </w:p>
    <w:p w:rsidR="00EA53CE" w:rsidRDefault="00EA53CE" w:rsidP="00FC1845">
      <w:pPr>
        <w:pStyle w:val="Heading1"/>
      </w:pPr>
      <w:r>
        <w:lastRenderedPageBreak/>
        <w:t>Scheduling Options</w:t>
      </w:r>
    </w:p>
    <w:p w:rsidR="00EA53CE" w:rsidRDefault="00EA53CE" w:rsidP="00EA53CE">
      <w:r>
        <w:t xml:space="preserve">To understand the Scheduling options it would be helpful to review some of the scheduling terms the options are referring to. </w:t>
      </w:r>
    </w:p>
    <w:p w:rsidR="00EA53CE" w:rsidRDefault="00EA53CE" w:rsidP="00EA53CE">
      <w:r>
        <w:t xml:space="preserve">MS Project 2013’s schedule engine it is using the terms “Duration” and “Work” which is </w:t>
      </w:r>
      <w:proofErr w:type="spellStart"/>
      <w:r>
        <w:t>funda</w:t>
      </w:r>
      <w:proofErr w:type="spellEnd"/>
      <w:r>
        <w:t xml:space="preserve">-mental to understanding project scheduling. </w:t>
      </w:r>
    </w:p>
    <w:p w:rsidR="00EA53CE" w:rsidRPr="00361143" w:rsidRDefault="00EA53CE" w:rsidP="00361143">
      <w:pPr>
        <w:pStyle w:val="Heading2"/>
      </w:pPr>
      <w:r>
        <w:t>Definitions</w:t>
      </w:r>
    </w:p>
    <w:p w:rsidR="00EA53CE" w:rsidRDefault="00EA53CE" w:rsidP="00361143">
      <w:pPr>
        <w:pStyle w:val="UnorderedList1"/>
      </w:pPr>
      <w:r w:rsidRPr="008E1A8A">
        <w:rPr>
          <w:rStyle w:val="Importantterm"/>
        </w:rPr>
        <w:t>Duration</w:t>
      </w:r>
      <w:r>
        <w:t xml:space="preserve">: </w:t>
      </w:r>
    </w:p>
    <w:p w:rsidR="00EA53CE" w:rsidRDefault="00EA53CE" w:rsidP="008E1A8A">
      <w:pPr>
        <w:pStyle w:val="UnorderedList2"/>
      </w:pPr>
      <w:r>
        <w:t>Is a length of time i.e.: a day, a week, or a month</w:t>
      </w:r>
    </w:p>
    <w:p w:rsidR="00EA53CE" w:rsidRDefault="00EA53CE" w:rsidP="008E1A8A">
      <w:pPr>
        <w:pStyle w:val="UnorderedList2"/>
      </w:pPr>
      <w:r>
        <w:t>It is the amount of actual time that will pass before a task is completed</w:t>
      </w:r>
    </w:p>
    <w:p w:rsidR="00EA53CE" w:rsidRDefault="00EA53CE" w:rsidP="008E1A8A">
      <w:pPr>
        <w:pStyle w:val="UnorderedList1"/>
      </w:pPr>
      <w:r w:rsidRPr="008E1A8A">
        <w:rPr>
          <w:rStyle w:val="Importantterm"/>
        </w:rPr>
        <w:t>Work</w:t>
      </w:r>
      <w:r>
        <w:t xml:space="preserve">: </w:t>
      </w:r>
    </w:p>
    <w:p w:rsidR="00EA53CE" w:rsidRDefault="00EA53CE" w:rsidP="008E1A8A">
      <w:pPr>
        <w:pStyle w:val="UnorderedList2"/>
      </w:pPr>
      <w:r>
        <w:t>Is the quantity of work that occurs i.e.: 8 hours in one day, 40 hours in a week</w:t>
      </w:r>
    </w:p>
    <w:p w:rsidR="00EA53CE" w:rsidRDefault="00EA53CE" w:rsidP="008E1A8A">
      <w:pPr>
        <w:pStyle w:val="UnorderedList2"/>
      </w:pPr>
      <w:r>
        <w:t>It is the amount of work (effort or man hours) which a resource(s) will work to complete the task</w:t>
      </w:r>
    </w:p>
    <w:p w:rsidR="00EA53CE" w:rsidRDefault="004F340D" w:rsidP="004F340D">
      <w:pPr>
        <w:pStyle w:val="CalloutTip"/>
      </w:pPr>
      <w:r>
        <w:t xml:space="preserve">It is very helpful within an organization to have a standard for these terms. IE: All work will be planned in hours and all durations will be planned in days. </w:t>
      </w:r>
    </w:p>
    <w:p w:rsidR="00EA53CE" w:rsidRDefault="00EA53CE" w:rsidP="009A70D3">
      <w:pPr>
        <w:pStyle w:val="Heading2"/>
      </w:pPr>
      <w:r>
        <w:t>Effort-driven scheduling</w:t>
      </w:r>
    </w:p>
    <w:p w:rsidR="00EA53CE" w:rsidRDefault="00EA53CE" w:rsidP="00EA53CE">
      <w:r>
        <w:t xml:space="preserve">Tasks have the option of being scheduled using Effort-driven scheduling. Effort-driven scheduling is defined as when more workers are added to a task, the effort (or work) will be divided across the workers. </w:t>
      </w:r>
    </w:p>
    <w:p w:rsidR="00EA53CE" w:rsidRDefault="00EA53CE" w:rsidP="00EA53CE">
      <w:r>
        <w:t xml:space="preserve">For example: A project has a task called “Moving Boxes”. The work of the task is to move 100 boxes from location A to B. If one person moves the boxes, it will take 10 hours of duration moving 10 boxes per hour. However, if 2 people move the boxes it will take 5 hours, 3 people can accomplish this task in one-third of the original time, etc. </w:t>
      </w:r>
    </w:p>
    <w:p w:rsidR="00EA53CE" w:rsidRDefault="00EA53CE" w:rsidP="00EA53CE">
      <w:r>
        <w:lastRenderedPageBreak/>
        <w:t xml:space="preserve">With effort-driven scheduling the duration of the task will shorten when more workers are added because the work is divided over the resources. </w:t>
      </w:r>
    </w:p>
    <w:p w:rsidR="00EA53CE" w:rsidRDefault="00EA53CE" w:rsidP="009A70D3">
      <w:pPr>
        <w:pStyle w:val="Heading2"/>
      </w:pPr>
      <w:r>
        <w:t>Understanding Task Types</w:t>
      </w:r>
    </w:p>
    <w:p w:rsidR="00EA53CE" w:rsidRDefault="00EA53CE" w:rsidP="00EA53CE">
      <w:r>
        <w:t xml:space="preserve">Each task will be assigned a task type when the task is added to the schedule. Task types work hand-in-hand with the effort-driven option discussed above. Task types will determine how a task is scheduled and will have an effect on the assignment of the resources to the task. Task types are considered unique per task and may be set on a task by task basis. </w:t>
      </w:r>
    </w:p>
    <w:p w:rsidR="00EA53CE" w:rsidRDefault="00EA53CE" w:rsidP="00EA53CE">
      <w:r>
        <w:t xml:space="preserve">The option - setting is to establish the default task type you would like each task to acquire when it is entered. Task types may be changed to match the needs of the tasks at a later point in time. </w:t>
      </w:r>
    </w:p>
    <w:p w:rsidR="00EA53CE" w:rsidRDefault="00EA53CE" w:rsidP="00EA53CE">
      <w:r>
        <w:t xml:space="preserve">MS Project 2013 allows for the following 3 task types: </w:t>
      </w:r>
    </w:p>
    <w:p w:rsidR="00EA53CE" w:rsidRDefault="00EA53CE" w:rsidP="00B57364">
      <w:pPr>
        <w:pStyle w:val="UnorderedList1"/>
      </w:pPr>
      <w:r w:rsidRPr="00B57364">
        <w:rPr>
          <w:rStyle w:val="Importantterm"/>
        </w:rPr>
        <w:t>Fixed Duration</w:t>
      </w:r>
      <w:r>
        <w:t>: A fixed duration task is a task created with a fixed length of time. Fixed Dura-</w:t>
      </w:r>
      <w:proofErr w:type="spellStart"/>
      <w:r>
        <w:t>tion</w:t>
      </w:r>
      <w:proofErr w:type="spellEnd"/>
      <w:r>
        <w:t xml:space="preserve"> tasks are also tied to dates.</w:t>
      </w:r>
    </w:p>
    <w:p w:rsidR="00EA53CE" w:rsidRDefault="00EA53CE" w:rsidP="00B57364">
      <w:pPr>
        <w:pStyle w:val="ListParagraph1"/>
      </w:pPr>
      <w:r>
        <w:t xml:space="preserve">Example: This training class. When the time scheduled for this class is over, the work of the class is completed. </w:t>
      </w:r>
    </w:p>
    <w:p w:rsidR="00EA53CE" w:rsidRDefault="00EA53CE" w:rsidP="00B57364">
      <w:pPr>
        <w:pStyle w:val="UnorderedList1"/>
      </w:pPr>
      <w:r w:rsidRPr="00B57364">
        <w:rPr>
          <w:rStyle w:val="Importantterm"/>
        </w:rPr>
        <w:t>Fixed Units</w:t>
      </w:r>
      <w:r>
        <w:t>: Units means quantity of a resource. Fixed Units means that the resource as-</w:t>
      </w:r>
      <w:proofErr w:type="spellStart"/>
      <w:r>
        <w:t>signment</w:t>
      </w:r>
      <w:proofErr w:type="spellEnd"/>
      <w:r>
        <w:t xml:space="preserve"> quantity is fixed for the task. Using this task type will result in the quantity of the units assigned to a task coupled with the availability of the resource to determine the scheduling of the task. </w:t>
      </w:r>
    </w:p>
    <w:p w:rsidR="00EA53CE" w:rsidRDefault="00EA53CE" w:rsidP="00B57364">
      <w:pPr>
        <w:pStyle w:val="ListParagraph1"/>
      </w:pPr>
      <w:r>
        <w:t xml:space="preserve">Example: If you assign a resource to a 5 day, 40 hour task at 100% of their effort the task will be completed in 5 days working 8 hours per day. If you assign a resource to the same task with 50% of their effort, the task will be worked 4 hours per day and will be scheduled for 10 days of duration. The 100% and 50% are the resource units. </w:t>
      </w:r>
    </w:p>
    <w:p w:rsidR="00EA53CE" w:rsidRDefault="00EA53CE" w:rsidP="00B57364">
      <w:pPr>
        <w:pStyle w:val="UnorderedList1"/>
      </w:pPr>
      <w:r w:rsidRPr="00B57364">
        <w:rPr>
          <w:rStyle w:val="Importantterm"/>
        </w:rPr>
        <w:t>Fixed Work</w:t>
      </w:r>
      <w:r>
        <w:t xml:space="preserve">: The work of the task is fixed. Fixed work tasks, by default, are also effort-driven. The more resources assigned to the task, the less time the task will take to be complete. Fixed </w:t>
      </w:r>
      <w:r>
        <w:lastRenderedPageBreak/>
        <w:t xml:space="preserve">work tasks will be scheduled based on the quantity of the units of the resources as-signed to the task and their availability based on their resource calendar. </w:t>
      </w:r>
    </w:p>
    <w:p w:rsidR="00EA53CE" w:rsidRDefault="00EA53CE" w:rsidP="00B57364">
      <w:pPr>
        <w:pStyle w:val="ListParagraph1"/>
      </w:pPr>
      <w:r>
        <w:t>Example: If a task called “Plan event</w:t>
      </w:r>
      <w:proofErr w:type="gramStart"/>
      <w:r>
        <w:t>“ will</w:t>
      </w:r>
      <w:proofErr w:type="gramEnd"/>
      <w:r>
        <w:t xml:space="preserve"> take 80 hours of work to complete, the work will be completed in 2 weeks with 1 full time resource. If a second resource is added full time, the task will be completed in 1 week dividing the work between the 2 resources. Each resource would have performed 50% of the work. As resources are added to the task, the duration of the task is reduced. </w:t>
      </w:r>
    </w:p>
    <w:p w:rsidR="00EA53CE" w:rsidRDefault="00EA53CE" w:rsidP="00E41B54">
      <w:pPr>
        <w:pStyle w:val="Heading3"/>
      </w:pPr>
      <w:r>
        <w:t>Task type, Effort-driven combinations</w:t>
      </w:r>
    </w:p>
    <w:p w:rsidR="00EA53CE" w:rsidRDefault="00EA53CE" w:rsidP="00EA53CE">
      <w:r>
        <w:t xml:space="preserve">When task types are coupled with the effort-driven option, the scheduling engine allows for the following task type, effort-driven combinations: </w:t>
      </w:r>
    </w:p>
    <w:p w:rsidR="00EA53CE" w:rsidRDefault="00EA53CE" w:rsidP="00E96CF6">
      <w:pPr>
        <w:pStyle w:val="UnorderedList1"/>
      </w:pPr>
      <w:r>
        <w:t>Fixed Duration, Effort-driven on</w:t>
      </w:r>
    </w:p>
    <w:p w:rsidR="00EA53CE" w:rsidRDefault="00EA53CE" w:rsidP="00E96CF6">
      <w:pPr>
        <w:pStyle w:val="UnorderedList1"/>
      </w:pPr>
      <w:r>
        <w:t>Fixed Duration, Effort-driven off</w:t>
      </w:r>
    </w:p>
    <w:p w:rsidR="00EA53CE" w:rsidRDefault="00EA53CE" w:rsidP="00E96CF6">
      <w:pPr>
        <w:pStyle w:val="UnorderedList1"/>
      </w:pPr>
      <w:r>
        <w:t>Fixed Units, Effort-driven on</w:t>
      </w:r>
    </w:p>
    <w:p w:rsidR="00EA53CE" w:rsidRDefault="00EA53CE" w:rsidP="00E96CF6">
      <w:pPr>
        <w:pStyle w:val="UnorderedList1"/>
      </w:pPr>
      <w:r>
        <w:t>Fixed Units, Effort-driven off</w:t>
      </w:r>
    </w:p>
    <w:p w:rsidR="00EA53CE" w:rsidRDefault="00EA53CE" w:rsidP="00E96CF6">
      <w:pPr>
        <w:pStyle w:val="UnorderedList1"/>
      </w:pPr>
      <w:r>
        <w:t>Fixed Work, Effort-driven on</w:t>
      </w:r>
    </w:p>
    <w:p w:rsidR="00EA53CE" w:rsidRDefault="00EA53CE" w:rsidP="00EA53CE">
      <w:r>
        <w:t xml:space="preserve">The project options will allow for setting a default that each task will be assigned when the task is entered. It should be noted that each task is different and unique. The default should be considered a starting point. </w:t>
      </w:r>
    </w:p>
    <w:p w:rsidR="00EA53CE" w:rsidRDefault="00AF6037" w:rsidP="00AF6037">
      <w:pPr>
        <w:pStyle w:val="CalloutTip"/>
      </w:pPr>
      <w:r w:rsidRPr="00AF6037">
        <w:t>This is a brief introduction to this topic. Detailed coverage of task types and eff</w:t>
      </w:r>
      <w:r>
        <w:t>ort driven settings with assign</w:t>
      </w:r>
      <w:r w:rsidRPr="00AF6037">
        <w:t>ments will be addressed th</w:t>
      </w:r>
      <w:r>
        <w:t xml:space="preserve">roughout </w:t>
      </w:r>
      <w:r w:rsidRPr="00141E50">
        <w:rPr>
          <w:rStyle w:val="Cross-Reference"/>
        </w:rPr>
        <w:t>Chapter 8, Work Assignments</w:t>
      </w:r>
      <w:r w:rsidRPr="00AF6037">
        <w:t>.</w:t>
      </w:r>
    </w:p>
    <w:p w:rsidR="00EA53CE" w:rsidRDefault="00EA53CE" w:rsidP="0092099D">
      <w:pPr>
        <w:pStyle w:val="Heading2"/>
      </w:pPr>
      <w:r>
        <w:t>Scheduling Options</w:t>
      </w:r>
    </w:p>
    <w:p w:rsidR="00EA53CE" w:rsidRDefault="00EA53CE" w:rsidP="00EA53CE">
      <w:r>
        <w:t>Scheduling options are per project options which establish the defaults how a project will be scheduled. These options are unique per project and should be checked before entering tasks into a project schedule. These options also may be changed at any time over the life</w:t>
      </w:r>
      <w:r w:rsidR="0092099D">
        <w:t xml:space="preserve"> of the pro</w:t>
      </w:r>
      <w:r>
        <w:t>ject schedule.</w:t>
      </w:r>
    </w:p>
    <w:p w:rsidR="00EA53CE" w:rsidRDefault="00EA53CE" w:rsidP="00EA53CE">
      <w:r>
        <w:t>To set the scheduling options:</w:t>
      </w:r>
    </w:p>
    <w:p w:rsidR="00EA53CE" w:rsidRDefault="00EA53CE" w:rsidP="00EA53CE">
      <w:r>
        <w:lastRenderedPageBreak/>
        <w:t xml:space="preserve">Click </w:t>
      </w:r>
      <w:r w:rsidRPr="0092099D">
        <w:rPr>
          <w:rStyle w:val="UIInteraction"/>
        </w:rPr>
        <w:t>File</w:t>
      </w:r>
      <w:r>
        <w:t xml:space="preserve"> </w:t>
      </w:r>
      <w:r w:rsidRPr="00C03012">
        <w:rPr>
          <w:rFonts w:ascii="Wingdings" w:hAnsi="Wingdings"/>
        </w:rPr>
        <w:t></w:t>
      </w:r>
      <w:r>
        <w:t xml:space="preserve"> </w:t>
      </w:r>
      <w:r w:rsidRPr="0092099D">
        <w:rPr>
          <w:rStyle w:val="UIInteraction"/>
        </w:rPr>
        <w:t>Options</w:t>
      </w:r>
      <w:r>
        <w:t xml:space="preserve"> </w:t>
      </w:r>
      <w:r w:rsidRPr="00C03012">
        <w:rPr>
          <w:rFonts w:ascii="Wingdings" w:hAnsi="Wingdings"/>
        </w:rPr>
        <w:t></w:t>
      </w:r>
      <w:r>
        <w:t xml:space="preserve"> </w:t>
      </w:r>
      <w:r w:rsidRPr="0092099D">
        <w:rPr>
          <w:rStyle w:val="UIInteraction"/>
        </w:rPr>
        <w:t>Schedule</w:t>
      </w:r>
    </w:p>
    <w:p w:rsidR="00EA53CE" w:rsidRDefault="00D71FB7" w:rsidP="00EA53CE">
      <w:r>
        <w:rPr>
          <w:noProof/>
        </w:rPr>
        <w:drawing>
          <wp:inline distT="0" distB="0" distL="0" distR="0" wp14:anchorId="724D5388" wp14:editId="1B8A8C22">
            <wp:extent cx="4114800" cy="31839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4800" cy="3183911"/>
                    </a:xfrm>
                    <a:prstGeom prst="rect">
                      <a:avLst/>
                    </a:prstGeom>
                    <a:noFill/>
                    <a:ln>
                      <a:noFill/>
                    </a:ln>
                  </pic:spPr>
                </pic:pic>
              </a:graphicData>
            </a:graphic>
          </wp:inline>
        </w:drawing>
      </w:r>
    </w:p>
    <w:p w:rsidR="00EA53CE" w:rsidRDefault="00EA53CE" w:rsidP="00D71FB7">
      <w:pPr>
        <w:pStyle w:val="FigureCaption"/>
      </w:pPr>
      <w:r>
        <w:t>Schedule options.</w:t>
      </w:r>
      <w:r w:rsidR="00D71FB7">
        <w:t xml:space="preserve"> [4-27 schedule </w:t>
      </w:r>
      <w:proofErr w:type="spellStart"/>
      <w:r w:rsidR="00D71FB7">
        <w:t>options.tif</w:t>
      </w:r>
      <w:proofErr w:type="spellEnd"/>
      <w:r w:rsidR="00D71FB7">
        <w:t>]</w:t>
      </w:r>
    </w:p>
    <w:p w:rsidR="00EA53CE" w:rsidRDefault="00EA53CE" w:rsidP="007414BE">
      <w:pPr>
        <w:pStyle w:val="UnorderedList1"/>
      </w:pPr>
      <w:r w:rsidRPr="007414BE">
        <w:rPr>
          <w:rStyle w:val="Importantterm"/>
        </w:rPr>
        <w:t>Show scheduling messages</w:t>
      </w:r>
      <w:r>
        <w:t>: gives the scheduler error messages concerning scheduling in-consistencies and warnings.</w:t>
      </w:r>
    </w:p>
    <w:p w:rsidR="00EA53CE" w:rsidRDefault="00EA53CE" w:rsidP="007414BE">
      <w:pPr>
        <w:pStyle w:val="UnorderedList1"/>
      </w:pPr>
      <w:r w:rsidRPr="007414BE">
        <w:rPr>
          <w:rStyle w:val="Importantterm"/>
        </w:rPr>
        <w:t>Show assignment units as a</w:t>
      </w:r>
      <w:r>
        <w:t>: options are percentage or decimal. This is user preference. It may be changed at any time without affecting the schedule.</w:t>
      </w:r>
    </w:p>
    <w:p w:rsidR="00EA53CE" w:rsidRDefault="00EA53CE" w:rsidP="007414BE">
      <w:pPr>
        <w:pStyle w:val="UnorderedList1"/>
      </w:pPr>
      <w:r w:rsidRPr="007414BE">
        <w:rPr>
          <w:rStyle w:val="Importantterm"/>
        </w:rPr>
        <w:t>Scheduling options for this project</w:t>
      </w:r>
      <w:r>
        <w:t>: options that can be assigned to a specific project or all projects.</w:t>
      </w:r>
    </w:p>
    <w:p w:rsidR="00EA53CE" w:rsidRDefault="00EA53CE" w:rsidP="007414BE">
      <w:pPr>
        <w:pStyle w:val="UnorderedList1"/>
      </w:pPr>
      <w:r w:rsidRPr="00E76E07">
        <w:rPr>
          <w:rStyle w:val="Importantterm"/>
        </w:rPr>
        <w:t>New tasks created</w:t>
      </w:r>
      <w:r>
        <w:t>: manually scheduled or automatically scheduled. This is the default value and may be adjusted per task.</w:t>
      </w:r>
    </w:p>
    <w:p w:rsidR="00EA53CE" w:rsidRDefault="00EA53CE" w:rsidP="00524505">
      <w:pPr>
        <w:pStyle w:val="UnorderedList2"/>
      </w:pPr>
      <w:r w:rsidRPr="00524505">
        <w:rPr>
          <w:rStyle w:val="Importantterm"/>
        </w:rPr>
        <w:t>Manually scheduled</w:t>
      </w:r>
      <w:r>
        <w:t>: tasks will be entered without a start or finish date and without task duration. All values are entered manually.</w:t>
      </w:r>
    </w:p>
    <w:p w:rsidR="00EA53CE" w:rsidRDefault="00EA53CE" w:rsidP="00524505">
      <w:pPr>
        <w:pStyle w:val="UnorderedList2"/>
      </w:pPr>
      <w:r w:rsidRPr="00524505">
        <w:rPr>
          <w:rStyle w:val="Importantterm"/>
        </w:rPr>
        <w:t>Auto scheduled</w:t>
      </w:r>
      <w:r>
        <w:t xml:space="preserve">: tasks will be entered with </w:t>
      </w:r>
      <w:proofErr w:type="gramStart"/>
      <w:r>
        <w:t>a default</w:t>
      </w:r>
      <w:proofErr w:type="gramEnd"/>
      <w:r>
        <w:t xml:space="preserve"> duration of 1 day and a start and fin-</w:t>
      </w:r>
      <w:proofErr w:type="spellStart"/>
      <w:r>
        <w:t>ish</w:t>
      </w:r>
      <w:proofErr w:type="spellEnd"/>
      <w:r>
        <w:t xml:space="preserve"> date.</w:t>
      </w:r>
    </w:p>
    <w:p w:rsidR="00EA53CE" w:rsidRDefault="00EA53CE" w:rsidP="000C14AA">
      <w:pPr>
        <w:pStyle w:val="UnorderedList1"/>
      </w:pPr>
      <w:r w:rsidRPr="000C14AA">
        <w:rPr>
          <w:rStyle w:val="Importantterm"/>
        </w:rPr>
        <w:lastRenderedPageBreak/>
        <w:t>Auto scheduled tasks scheduled on</w:t>
      </w:r>
      <w:r>
        <w:t>: project state date or current date. If you are managing a long project it might be easier to change this option for all new tasks to start on the current date.</w:t>
      </w:r>
    </w:p>
    <w:p w:rsidR="00EA53CE" w:rsidRDefault="00EA53CE" w:rsidP="000C14AA">
      <w:pPr>
        <w:pStyle w:val="UnorderedList1"/>
      </w:pPr>
      <w:r w:rsidRPr="000C14AA">
        <w:rPr>
          <w:rStyle w:val="Importantterm"/>
        </w:rPr>
        <w:t>Duration is entered in</w:t>
      </w:r>
      <w:r>
        <w:t>: minutes, hours, days, weeks, months</w:t>
      </w:r>
    </w:p>
    <w:p w:rsidR="00EA53CE" w:rsidRDefault="00EA53CE" w:rsidP="000C14AA">
      <w:pPr>
        <w:pStyle w:val="UnorderedList1"/>
      </w:pPr>
      <w:r w:rsidRPr="000C14AA">
        <w:rPr>
          <w:rStyle w:val="Importantterm"/>
        </w:rPr>
        <w:t>Work is entered in</w:t>
      </w:r>
      <w:r>
        <w:t>: minutes, hours, days, weeks, months</w:t>
      </w:r>
    </w:p>
    <w:p w:rsidR="00EA53CE" w:rsidRDefault="00EA53CE" w:rsidP="000C14AA">
      <w:pPr>
        <w:pStyle w:val="UnorderedList1"/>
      </w:pPr>
      <w:r w:rsidRPr="000C14AA">
        <w:rPr>
          <w:rStyle w:val="Importantterm"/>
        </w:rPr>
        <w:t>Default task type</w:t>
      </w:r>
      <w:r>
        <w:t>: Fixed Units, Fixed Duration, or Fixed Work</w:t>
      </w:r>
    </w:p>
    <w:p w:rsidR="00EA53CE" w:rsidRDefault="00EA53CE" w:rsidP="000C14AA">
      <w:pPr>
        <w:pStyle w:val="UnorderedList1"/>
      </w:pPr>
      <w:r w:rsidRPr="000C14AA">
        <w:rPr>
          <w:rStyle w:val="Importantterm"/>
        </w:rPr>
        <w:t>New tasks are effort driven</w:t>
      </w:r>
      <w:r>
        <w:t>: check for yes</w:t>
      </w:r>
    </w:p>
    <w:p w:rsidR="00EA53CE" w:rsidRDefault="00EA53CE" w:rsidP="000C14AA">
      <w:pPr>
        <w:pStyle w:val="UnorderedList1"/>
      </w:pPr>
      <w:r w:rsidRPr="000C14AA">
        <w:rPr>
          <w:rStyle w:val="Importantterm"/>
        </w:rPr>
        <w:t>Update Manually Scheduled tasks when updating links</w:t>
      </w:r>
      <w:r>
        <w:t xml:space="preserve">: when tasks are manually </w:t>
      </w:r>
      <w:proofErr w:type="spellStart"/>
      <w:r>
        <w:t>sched-uled</w:t>
      </w:r>
      <w:proofErr w:type="spellEnd"/>
      <w:r>
        <w:t xml:space="preserve"> should the project schedule successor tasks based on relationship links</w:t>
      </w:r>
    </w:p>
    <w:p w:rsidR="00331239" w:rsidRDefault="00331239" w:rsidP="00331239">
      <w:pPr>
        <w:pStyle w:val="CalloutTip"/>
      </w:pPr>
      <w:r>
        <w:t>It is a good idea within an organization to establish a standard for Duration and Work. When duration is discussed or appears on a report it will be easier for stakeholders to understand that duration always means hours or the value that works for the specific project. If you have a 3 year project, you probably will not be planning work at the hour level so weeks might be the duration standard.</w:t>
      </w:r>
    </w:p>
    <w:sectPr w:rsidR="00331239" w:rsidSect="0036225E">
      <w:pgSz w:w="12240" w:h="15840"/>
      <w:pgMar w:top="1440" w:right="2880" w:bottom="2880" w:left="28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42A72"/>
    <w:multiLevelType w:val="hybridMultilevel"/>
    <w:tmpl w:val="5630D034"/>
    <w:lvl w:ilvl="0" w:tplc="DC541F32">
      <w:start w:val="1"/>
      <w:numFmt w:val="lowerLetter"/>
      <w:pStyle w:val="OrderedList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9384BA2"/>
    <w:multiLevelType w:val="hybridMultilevel"/>
    <w:tmpl w:val="4C721108"/>
    <w:lvl w:ilvl="0" w:tplc="B032E44A">
      <w:start w:val="1"/>
      <w:numFmt w:val="decimal"/>
      <w:pStyle w:val="FigureCaption"/>
      <w:lvlText w:val="Figure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F519A7"/>
    <w:multiLevelType w:val="hybridMultilevel"/>
    <w:tmpl w:val="8BE07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86B5730"/>
    <w:multiLevelType w:val="hybridMultilevel"/>
    <w:tmpl w:val="B7549F86"/>
    <w:lvl w:ilvl="0" w:tplc="5BF6588A">
      <w:start w:val="1"/>
      <w:numFmt w:val="decimal"/>
      <w:pStyle w:val="OrderedList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DE96D6E"/>
    <w:multiLevelType w:val="hybridMultilevel"/>
    <w:tmpl w:val="C940356A"/>
    <w:lvl w:ilvl="0" w:tplc="7A96336E">
      <w:start w:val="1"/>
      <w:numFmt w:val="decimal"/>
      <w:pStyle w:val="TableTitle"/>
      <w:lvlText w:val="Table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0771AF"/>
    <w:multiLevelType w:val="hybridMultilevel"/>
    <w:tmpl w:val="146E1BD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51033939"/>
    <w:multiLevelType w:val="hybridMultilevel"/>
    <w:tmpl w:val="0C06A2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665508CE"/>
    <w:multiLevelType w:val="hybridMultilevel"/>
    <w:tmpl w:val="C994A5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69996EAE"/>
    <w:multiLevelType w:val="hybridMultilevel"/>
    <w:tmpl w:val="9CF4DFAE"/>
    <w:lvl w:ilvl="0" w:tplc="04090001">
      <w:start w:val="1"/>
      <w:numFmt w:val="bullet"/>
      <w:lvlText w:val=""/>
      <w:lvlJc w:val="left"/>
      <w:pPr>
        <w:ind w:left="1080" w:hanging="360"/>
      </w:pPr>
      <w:rPr>
        <w:rFonts w:ascii="Symbol" w:hAnsi="Symbol" w:hint="default"/>
      </w:rPr>
    </w:lvl>
    <w:lvl w:ilvl="1" w:tplc="57B404A4">
      <w:start w:val="1"/>
      <w:numFmt w:val="decimal"/>
      <w:lvlText w:val="%2."/>
      <w:lvlJc w:val="left"/>
      <w:pPr>
        <w:ind w:left="1800" w:hanging="360"/>
      </w:pPr>
      <w:rPr>
        <w:rFont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6BD81670"/>
    <w:multiLevelType w:val="hybridMultilevel"/>
    <w:tmpl w:val="28B638BC"/>
    <w:lvl w:ilvl="0" w:tplc="0C927CA4">
      <w:start w:val="1"/>
      <w:numFmt w:val="bullet"/>
      <w:pStyle w:val="UnorderedList1"/>
      <w:lvlText w:val=""/>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6CF832E5"/>
    <w:multiLevelType w:val="hybridMultilevel"/>
    <w:tmpl w:val="8CCA8A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6E29636A"/>
    <w:multiLevelType w:val="hybridMultilevel"/>
    <w:tmpl w:val="280226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74564813"/>
    <w:multiLevelType w:val="hybridMultilevel"/>
    <w:tmpl w:val="8E68A2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74F36C34"/>
    <w:multiLevelType w:val="hybridMultilevel"/>
    <w:tmpl w:val="C46A8A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10"/>
  </w:num>
  <w:num w:numId="3">
    <w:abstractNumId w:val="6"/>
  </w:num>
  <w:num w:numId="4">
    <w:abstractNumId w:val="5"/>
  </w:num>
  <w:num w:numId="5">
    <w:abstractNumId w:val="12"/>
  </w:num>
  <w:num w:numId="6">
    <w:abstractNumId w:val="11"/>
  </w:num>
  <w:num w:numId="7">
    <w:abstractNumId w:val="1"/>
  </w:num>
  <w:num w:numId="8">
    <w:abstractNumId w:val="9"/>
  </w:num>
  <w:num w:numId="9">
    <w:abstractNumId w:val="8"/>
  </w:num>
  <w:num w:numId="10">
    <w:abstractNumId w:val="13"/>
  </w:num>
  <w:num w:numId="11">
    <w:abstractNumId w:val="2"/>
  </w:num>
  <w:num w:numId="12">
    <w:abstractNumId w:val="3"/>
  </w:num>
  <w:num w:numId="13">
    <w:abstractNumId w:val="3"/>
    <w:lvlOverride w:ilvl="0">
      <w:startOverride w:val="1"/>
    </w:lvlOverride>
  </w:num>
  <w:num w:numId="14">
    <w:abstractNumId w:val="3"/>
    <w:lvlOverride w:ilvl="0">
      <w:startOverride w:val="1"/>
    </w:lvlOverride>
  </w:num>
  <w:num w:numId="15">
    <w:abstractNumId w:val="3"/>
    <w:lvlOverride w:ilvl="0">
      <w:startOverride w:val="1"/>
    </w:lvlOverride>
  </w:num>
  <w:num w:numId="16">
    <w:abstractNumId w:val="3"/>
    <w:lvlOverride w:ilvl="0">
      <w:startOverride w:val="1"/>
    </w:lvlOverride>
  </w:num>
  <w:num w:numId="17">
    <w:abstractNumId w:val="3"/>
    <w:lvlOverride w:ilvl="0">
      <w:startOverride w:val="1"/>
    </w:lvlOverride>
  </w:num>
  <w:num w:numId="18">
    <w:abstractNumId w:val="0"/>
  </w:num>
  <w:num w:numId="19">
    <w:abstractNumId w:val="0"/>
    <w:lvlOverride w:ilvl="0">
      <w:startOverride w:val="1"/>
    </w:lvlOverride>
  </w:num>
  <w:num w:numId="20">
    <w:abstractNumId w:val="3"/>
    <w:lvlOverride w:ilvl="0">
      <w:startOverride w:val="1"/>
    </w:lvlOverride>
  </w:num>
  <w:num w:numId="21">
    <w:abstractNumId w:val="0"/>
    <w:lvlOverride w:ilvl="0">
      <w:startOverride w:val="1"/>
    </w:lvlOverride>
  </w:num>
  <w:num w:numId="22">
    <w:abstractNumId w:val="0"/>
    <w:lvlOverride w:ilvl="0">
      <w:startOverride w:val="1"/>
    </w:lvlOverride>
  </w:num>
  <w:num w:numId="23">
    <w:abstractNumId w:val="0"/>
    <w:lvlOverride w:ilvl="0">
      <w:startOverride w:val="1"/>
    </w:lvlOverride>
  </w:num>
  <w:num w:numId="24">
    <w:abstractNumId w:val="1"/>
  </w:num>
  <w:num w:numId="25">
    <w:abstractNumId w:val="3"/>
    <w:lvlOverride w:ilvl="0">
      <w:startOverride w:val="1"/>
    </w:lvlOverride>
  </w:num>
  <w:num w:numId="26">
    <w:abstractNumId w:val="3"/>
    <w:lvlOverride w:ilvl="0">
      <w:startOverride w:val="1"/>
    </w:lvlOverride>
  </w:num>
  <w:num w:numId="27">
    <w:abstractNumId w:val="4"/>
  </w:num>
  <w:num w:numId="28">
    <w:abstractNumId w:val="3"/>
    <w:lvlOverride w:ilvl="0">
      <w:startOverride w:val="1"/>
    </w:lvlOverride>
  </w:num>
  <w:num w:numId="29">
    <w:abstractNumId w:val="3"/>
    <w:lvlOverride w:ilvl="0">
      <w:startOverride w:val="1"/>
    </w:lvlOverride>
  </w:num>
  <w:num w:numId="30">
    <w:abstractNumId w:val="3"/>
    <w:lvlOverride w:ilvl="0">
      <w:startOverride w:val="1"/>
    </w:lvlOverride>
  </w:num>
  <w:num w:numId="31">
    <w:abstractNumId w:val="3"/>
    <w:lvlOverride w:ilvl="0">
      <w:startOverride w:val="1"/>
    </w:lvlOverride>
  </w:num>
  <w:num w:numId="32">
    <w:abstractNumId w:val="3"/>
    <w:lvlOverride w:ilvl="0">
      <w:startOverride w:val="1"/>
    </w:lvlOverride>
  </w:num>
  <w:num w:numId="33">
    <w:abstractNumId w:val="3"/>
    <w:lvlOverride w:ilvl="0">
      <w:startOverride w:val="1"/>
    </w:lvlOverride>
  </w:num>
  <w:num w:numId="34">
    <w:abstractNumId w:val="3"/>
    <w:lvlOverride w:ilvl="0">
      <w:startOverride w:val="1"/>
    </w:lvlOverride>
  </w:num>
  <w:num w:numId="35">
    <w:abstractNumId w:val="3"/>
    <w:lvlOverride w:ilvl="0">
      <w:startOverride w:val="1"/>
    </w:lvlOverride>
  </w:num>
  <w:num w:numId="36">
    <w:abstractNumId w:val="3"/>
    <w:lvlOverride w:ilvl="0">
      <w:startOverride w:val="1"/>
    </w:lvlOverride>
  </w:num>
  <w:num w:numId="37">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5AFA"/>
    <w:rsid w:val="00025B72"/>
    <w:rsid w:val="00035409"/>
    <w:rsid w:val="000362F0"/>
    <w:rsid w:val="00055168"/>
    <w:rsid w:val="00064750"/>
    <w:rsid w:val="00074C3B"/>
    <w:rsid w:val="00084E61"/>
    <w:rsid w:val="000A1F26"/>
    <w:rsid w:val="000A7D65"/>
    <w:rsid w:val="000C14AA"/>
    <w:rsid w:val="000C4468"/>
    <w:rsid w:val="000E446C"/>
    <w:rsid w:val="000E5A53"/>
    <w:rsid w:val="000F795B"/>
    <w:rsid w:val="00105AFA"/>
    <w:rsid w:val="00114808"/>
    <w:rsid w:val="00120D60"/>
    <w:rsid w:val="001278F0"/>
    <w:rsid w:val="00133FB1"/>
    <w:rsid w:val="00136EB2"/>
    <w:rsid w:val="00141E50"/>
    <w:rsid w:val="00156C0F"/>
    <w:rsid w:val="00180825"/>
    <w:rsid w:val="00181F8F"/>
    <w:rsid w:val="001827E5"/>
    <w:rsid w:val="001858B7"/>
    <w:rsid w:val="001A4C7F"/>
    <w:rsid w:val="001D2C2B"/>
    <w:rsid w:val="002014E9"/>
    <w:rsid w:val="0022693A"/>
    <w:rsid w:val="00226FDD"/>
    <w:rsid w:val="002353A1"/>
    <w:rsid w:val="002364AE"/>
    <w:rsid w:val="002377E2"/>
    <w:rsid w:val="00277B30"/>
    <w:rsid w:val="00297795"/>
    <w:rsid w:val="002B0FE0"/>
    <w:rsid w:val="002B112D"/>
    <w:rsid w:val="002C447B"/>
    <w:rsid w:val="002E26CD"/>
    <w:rsid w:val="002E3112"/>
    <w:rsid w:val="002F0ECA"/>
    <w:rsid w:val="00305C36"/>
    <w:rsid w:val="0032126B"/>
    <w:rsid w:val="003225CD"/>
    <w:rsid w:val="00323217"/>
    <w:rsid w:val="00330174"/>
    <w:rsid w:val="00331239"/>
    <w:rsid w:val="00332CE4"/>
    <w:rsid w:val="00337776"/>
    <w:rsid w:val="00361143"/>
    <w:rsid w:val="0036225E"/>
    <w:rsid w:val="0038640C"/>
    <w:rsid w:val="003B7022"/>
    <w:rsid w:val="003C1C0E"/>
    <w:rsid w:val="003C41DB"/>
    <w:rsid w:val="003D565B"/>
    <w:rsid w:val="003E0226"/>
    <w:rsid w:val="003E4190"/>
    <w:rsid w:val="0041252F"/>
    <w:rsid w:val="004156D6"/>
    <w:rsid w:val="00425F3E"/>
    <w:rsid w:val="004452CA"/>
    <w:rsid w:val="00461A7F"/>
    <w:rsid w:val="00471354"/>
    <w:rsid w:val="004B5FD6"/>
    <w:rsid w:val="004B68F3"/>
    <w:rsid w:val="004D074E"/>
    <w:rsid w:val="004D22A5"/>
    <w:rsid w:val="004F340D"/>
    <w:rsid w:val="004F4660"/>
    <w:rsid w:val="005116E1"/>
    <w:rsid w:val="005154EF"/>
    <w:rsid w:val="00524505"/>
    <w:rsid w:val="00532703"/>
    <w:rsid w:val="00532E8F"/>
    <w:rsid w:val="005506AC"/>
    <w:rsid w:val="0056492C"/>
    <w:rsid w:val="0057416E"/>
    <w:rsid w:val="00583417"/>
    <w:rsid w:val="00594C4F"/>
    <w:rsid w:val="005B32EB"/>
    <w:rsid w:val="005C7BB0"/>
    <w:rsid w:val="005E052F"/>
    <w:rsid w:val="005E2039"/>
    <w:rsid w:val="005F2EE6"/>
    <w:rsid w:val="0060310A"/>
    <w:rsid w:val="00611EE4"/>
    <w:rsid w:val="00626C80"/>
    <w:rsid w:val="0063237E"/>
    <w:rsid w:val="00632B49"/>
    <w:rsid w:val="006507D6"/>
    <w:rsid w:val="00653A6B"/>
    <w:rsid w:val="00654E66"/>
    <w:rsid w:val="00657CA7"/>
    <w:rsid w:val="00667180"/>
    <w:rsid w:val="006734D6"/>
    <w:rsid w:val="006749B0"/>
    <w:rsid w:val="00694469"/>
    <w:rsid w:val="006B229A"/>
    <w:rsid w:val="006C660D"/>
    <w:rsid w:val="006D07BF"/>
    <w:rsid w:val="006E0416"/>
    <w:rsid w:val="006F33A3"/>
    <w:rsid w:val="006F367A"/>
    <w:rsid w:val="006F39F1"/>
    <w:rsid w:val="006F4EA9"/>
    <w:rsid w:val="00732904"/>
    <w:rsid w:val="007414BE"/>
    <w:rsid w:val="00743079"/>
    <w:rsid w:val="00743717"/>
    <w:rsid w:val="007468B4"/>
    <w:rsid w:val="00753CBD"/>
    <w:rsid w:val="00757C55"/>
    <w:rsid w:val="00764823"/>
    <w:rsid w:val="00771448"/>
    <w:rsid w:val="00791C3F"/>
    <w:rsid w:val="007942BE"/>
    <w:rsid w:val="007948BF"/>
    <w:rsid w:val="00797367"/>
    <w:rsid w:val="007A73F5"/>
    <w:rsid w:val="007A7656"/>
    <w:rsid w:val="007B36CE"/>
    <w:rsid w:val="007C6C05"/>
    <w:rsid w:val="00810FEF"/>
    <w:rsid w:val="00813319"/>
    <w:rsid w:val="008140AA"/>
    <w:rsid w:val="00815E2B"/>
    <w:rsid w:val="00816F14"/>
    <w:rsid w:val="00854845"/>
    <w:rsid w:val="008562E1"/>
    <w:rsid w:val="00857A5E"/>
    <w:rsid w:val="00861462"/>
    <w:rsid w:val="00872675"/>
    <w:rsid w:val="0088660B"/>
    <w:rsid w:val="00897863"/>
    <w:rsid w:val="008A3BFD"/>
    <w:rsid w:val="008A5653"/>
    <w:rsid w:val="008B6EC8"/>
    <w:rsid w:val="008B72CE"/>
    <w:rsid w:val="008D3B09"/>
    <w:rsid w:val="008E1A8A"/>
    <w:rsid w:val="00900184"/>
    <w:rsid w:val="0090385B"/>
    <w:rsid w:val="009069D3"/>
    <w:rsid w:val="00910E53"/>
    <w:rsid w:val="00914C3B"/>
    <w:rsid w:val="00915106"/>
    <w:rsid w:val="0092099D"/>
    <w:rsid w:val="00964FDE"/>
    <w:rsid w:val="00987EB6"/>
    <w:rsid w:val="0099310C"/>
    <w:rsid w:val="009A0178"/>
    <w:rsid w:val="009A15DD"/>
    <w:rsid w:val="009A70D3"/>
    <w:rsid w:val="009B24DB"/>
    <w:rsid w:val="009B7D33"/>
    <w:rsid w:val="009C4DC1"/>
    <w:rsid w:val="009F26AD"/>
    <w:rsid w:val="009F64DE"/>
    <w:rsid w:val="009F677F"/>
    <w:rsid w:val="00A06D03"/>
    <w:rsid w:val="00A20602"/>
    <w:rsid w:val="00A26C02"/>
    <w:rsid w:val="00A32432"/>
    <w:rsid w:val="00A333C8"/>
    <w:rsid w:val="00A4109B"/>
    <w:rsid w:val="00A4353E"/>
    <w:rsid w:val="00A51A30"/>
    <w:rsid w:val="00A5256D"/>
    <w:rsid w:val="00A62511"/>
    <w:rsid w:val="00A74444"/>
    <w:rsid w:val="00A94872"/>
    <w:rsid w:val="00A97803"/>
    <w:rsid w:val="00AA4847"/>
    <w:rsid w:val="00AE0194"/>
    <w:rsid w:val="00AF6037"/>
    <w:rsid w:val="00B00F76"/>
    <w:rsid w:val="00B11579"/>
    <w:rsid w:val="00B360BF"/>
    <w:rsid w:val="00B47557"/>
    <w:rsid w:val="00B55B79"/>
    <w:rsid w:val="00B57364"/>
    <w:rsid w:val="00B63110"/>
    <w:rsid w:val="00B8253A"/>
    <w:rsid w:val="00B87436"/>
    <w:rsid w:val="00B97C47"/>
    <w:rsid w:val="00BB3F9D"/>
    <w:rsid w:val="00BC364C"/>
    <w:rsid w:val="00BC5409"/>
    <w:rsid w:val="00BD18EA"/>
    <w:rsid w:val="00BD26C3"/>
    <w:rsid w:val="00C03012"/>
    <w:rsid w:val="00C04321"/>
    <w:rsid w:val="00C3650C"/>
    <w:rsid w:val="00C44F52"/>
    <w:rsid w:val="00C579F0"/>
    <w:rsid w:val="00C84764"/>
    <w:rsid w:val="00C86345"/>
    <w:rsid w:val="00C96356"/>
    <w:rsid w:val="00CB05F7"/>
    <w:rsid w:val="00CB0950"/>
    <w:rsid w:val="00CB4E6F"/>
    <w:rsid w:val="00CB68AF"/>
    <w:rsid w:val="00CF1469"/>
    <w:rsid w:val="00CF1F60"/>
    <w:rsid w:val="00CF496D"/>
    <w:rsid w:val="00D00531"/>
    <w:rsid w:val="00D03857"/>
    <w:rsid w:val="00D04804"/>
    <w:rsid w:val="00D1413B"/>
    <w:rsid w:val="00D2037A"/>
    <w:rsid w:val="00D31C00"/>
    <w:rsid w:val="00D36E3A"/>
    <w:rsid w:val="00D40AB0"/>
    <w:rsid w:val="00D4155C"/>
    <w:rsid w:val="00D706F2"/>
    <w:rsid w:val="00D71FB7"/>
    <w:rsid w:val="00D739F4"/>
    <w:rsid w:val="00D82554"/>
    <w:rsid w:val="00D83829"/>
    <w:rsid w:val="00D97DD1"/>
    <w:rsid w:val="00DB37AB"/>
    <w:rsid w:val="00DB499D"/>
    <w:rsid w:val="00DC007F"/>
    <w:rsid w:val="00DE0D34"/>
    <w:rsid w:val="00DE6345"/>
    <w:rsid w:val="00DF6E7C"/>
    <w:rsid w:val="00E14DC4"/>
    <w:rsid w:val="00E20699"/>
    <w:rsid w:val="00E2752A"/>
    <w:rsid w:val="00E406D6"/>
    <w:rsid w:val="00E41B54"/>
    <w:rsid w:val="00E57080"/>
    <w:rsid w:val="00E73CE3"/>
    <w:rsid w:val="00E76E07"/>
    <w:rsid w:val="00E85138"/>
    <w:rsid w:val="00E9046A"/>
    <w:rsid w:val="00E94B33"/>
    <w:rsid w:val="00E96CF6"/>
    <w:rsid w:val="00EA53CE"/>
    <w:rsid w:val="00F15AC9"/>
    <w:rsid w:val="00F277A7"/>
    <w:rsid w:val="00F33CAE"/>
    <w:rsid w:val="00F37BEE"/>
    <w:rsid w:val="00F43547"/>
    <w:rsid w:val="00F442A3"/>
    <w:rsid w:val="00F564E9"/>
    <w:rsid w:val="00F830E0"/>
    <w:rsid w:val="00F92AD2"/>
    <w:rsid w:val="00FC1845"/>
    <w:rsid w:val="00FC3114"/>
    <w:rsid w:val="00FD1C6F"/>
    <w:rsid w:val="00FE3D5C"/>
    <w:rsid w:val="00FE3F7C"/>
    <w:rsid w:val="00FF07B8"/>
    <w:rsid w:val="00FF1A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lsdException w:name="heading 6" w:uiPriority="9" w:unhideWhenUsed="1"/>
    <w:lsdException w:name="heading 7" w:uiPriority="9" w:unhideWhenUsed="1"/>
    <w:lsdException w:name="heading 8" w:uiPriority="9" w:unhideWhenUsed="1"/>
    <w:lsdException w:name="heading 9" w:uiPriority="9" w:unhideWhenUsed="1"/>
    <w:lsdException w:name="toc 1" w:uiPriority="53"/>
    <w:lsdException w:name="toc 2" w:uiPriority="53"/>
    <w:lsdException w:name="toc 3" w:uiPriority="53"/>
    <w:lsdException w:name="toc 4" w:uiPriority="53"/>
    <w:lsdException w:name="toc 5" w:uiPriority="53"/>
    <w:lsdException w:name="toc 6" w:uiPriority="53"/>
    <w:lsdException w:name="toc 7" w:uiPriority="53"/>
    <w:lsdException w:name="toc 8" w:uiPriority="53"/>
    <w:lsdException w:name="toc 9" w:uiPriority="53"/>
    <w:lsdException w:name="caption" w:uiPriority="49" w:qFormat="1"/>
    <w:lsdException w:name="Title" w:uiPriority="24"/>
    <w:lsdException w:name="Default Paragraph Font" w:uiPriority="1" w:unhideWhenUsed="1"/>
    <w:lsdException w:name="Subtitle" w:uiPriority="25"/>
    <w:lsdException w:name="Hyperlink" w:unhideWhenUsed="1"/>
    <w:lsdException w:name="Strong" w:uiPriority="36"/>
    <w:lsdException w:name="Emphasis" w:uiPriority="34"/>
    <w:lsdException w:name="Document Map" w:unhideWhenUsed="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7"/>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uiPriority="43"/>
    <w:lsdException w:name="Intense Quote" w:uiPriority="44"/>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33"/>
    <w:lsdException w:name="Intense Emphasis" w:uiPriority="35"/>
    <w:lsdException w:name="Subtle Reference" w:uiPriority="45"/>
    <w:lsdException w:name="Intense Reference" w:uiPriority="46"/>
    <w:lsdException w:name="Book Title" w:uiPriority="47"/>
    <w:lsdException w:name="Bibliography" w:uiPriority="51"/>
    <w:lsdException w:name="TOC Heading" w:uiPriority="53" w:qFormat="1"/>
  </w:latentStyles>
  <w:style w:type="paragraph" w:default="1" w:styleId="Normal">
    <w:name w:val="Normal"/>
    <w:qFormat/>
    <w:rsid w:val="00854845"/>
  </w:style>
  <w:style w:type="paragraph" w:styleId="Heading1">
    <w:name w:val="heading 1"/>
    <w:basedOn w:val="Normal"/>
    <w:next w:val="Normal"/>
    <w:link w:val="Heading1Char"/>
    <w:uiPriority w:val="5"/>
    <w:qFormat/>
    <w:rsid w:val="003E4190"/>
    <w:pPr>
      <w:keepNext/>
      <w:keepLines/>
      <w:pageBreakBefore/>
      <w:pBdr>
        <w:left w:val="single" w:sz="48" w:space="4" w:color="404040" w:themeColor="text1" w:themeTint="BF"/>
      </w:pBdr>
      <w:spacing w:before="480" w:after="240"/>
      <w:outlineLvl w:val="0"/>
    </w:pPr>
    <w:rPr>
      <w:rFonts w:asciiTheme="majorHAnsi" w:eastAsiaTheme="majorEastAsia" w:hAnsiTheme="majorHAnsi" w:cstheme="majorBidi"/>
      <w:b/>
      <w:bCs/>
      <w:color w:val="262626" w:themeColor="text1" w:themeTint="D9"/>
      <w:sz w:val="56"/>
      <w:szCs w:val="28"/>
    </w:rPr>
  </w:style>
  <w:style w:type="paragraph" w:styleId="Heading2">
    <w:name w:val="heading 2"/>
    <w:basedOn w:val="Normal"/>
    <w:next w:val="Normal"/>
    <w:link w:val="Heading2Char"/>
    <w:uiPriority w:val="5"/>
    <w:unhideWhenUsed/>
    <w:qFormat/>
    <w:rsid w:val="003E4190"/>
    <w:pPr>
      <w:keepNext/>
      <w:keepLines/>
      <w:pBdr>
        <w:bottom w:val="single" w:sz="2" w:space="1" w:color="595959" w:themeColor="text1" w:themeTint="A6"/>
      </w:pBdr>
      <w:spacing w:before="360" w:after="120"/>
      <w:outlineLvl w:val="1"/>
    </w:pPr>
    <w:rPr>
      <w:rFonts w:asciiTheme="majorHAnsi" w:eastAsiaTheme="majorEastAsia" w:hAnsiTheme="majorHAnsi" w:cstheme="majorBidi"/>
      <w:b/>
      <w:bCs/>
      <w:color w:val="262626" w:themeColor="text1" w:themeTint="D9"/>
      <w:sz w:val="28"/>
      <w:szCs w:val="26"/>
    </w:rPr>
  </w:style>
  <w:style w:type="paragraph" w:styleId="Heading3">
    <w:name w:val="heading 3"/>
    <w:basedOn w:val="Normal"/>
    <w:next w:val="Normal"/>
    <w:link w:val="Heading3Char"/>
    <w:uiPriority w:val="5"/>
    <w:unhideWhenUsed/>
    <w:qFormat/>
    <w:rsid w:val="00B87436"/>
    <w:pPr>
      <w:keepNext/>
      <w:keepLines/>
      <w:spacing w:before="200" w:after="0"/>
      <w:outlineLvl w:val="2"/>
    </w:pPr>
    <w:rPr>
      <w:rFonts w:asciiTheme="majorHAnsi" w:eastAsiaTheme="majorEastAsia" w:hAnsiTheme="majorHAnsi" w:cstheme="majorBidi"/>
      <w:b/>
      <w:bCs/>
      <w:color w:val="595959" w:themeColor="text1" w:themeTint="A6"/>
      <w:sz w:val="26"/>
    </w:rPr>
  </w:style>
  <w:style w:type="paragraph" w:styleId="Heading4">
    <w:name w:val="heading 4"/>
    <w:basedOn w:val="Normal"/>
    <w:next w:val="Normal"/>
    <w:link w:val="Heading4Char"/>
    <w:uiPriority w:val="5"/>
    <w:unhideWhenUsed/>
    <w:qFormat/>
    <w:rsid w:val="00B87436"/>
    <w:pPr>
      <w:keepNext/>
      <w:keepLines/>
      <w:spacing w:before="200" w:after="0"/>
      <w:outlineLvl w:val="3"/>
    </w:pPr>
    <w:rPr>
      <w:rFonts w:asciiTheme="majorHAnsi" w:eastAsiaTheme="majorEastAsia" w:hAnsiTheme="majorHAnsi" w:cstheme="majorBidi"/>
      <w:b/>
      <w:bCs/>
      <w:iCs/>
      <w:color w:val="595959" w:themeColor="text1" w:themeTint="A6"/>
    </w:rPr>
  </w:style>
  <w:style w:type="paragraph" w:styleId="Heading5">
    <w:name w:val="heading 5"/>
    <w:basedOn w:val="Normal"/>
    <w:next w:val="Normal"/>
    <w:link w:val="Heading5Char"/>
    <w:uiPriority w:val="23"/>
    <w:semiHidden/>
    <w:rsid w:val="009F64D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23"/>
    <w:semiHidden/>
    <w:rsid w:val="009F64D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23"/>
    <w:semiHidden/>
    <w:rsid w:val="009F64D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23"/>
    <w:semiHidden/>
    <w:rsid w:val="009F64DE"/>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23"/>
    <w:semiHidden/>
    <w:rsid w:val="009F64D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B72CE"/>
    <w:rPr>
      <w:color w:val="0000FF" w:themeColor="hyperlink"/>
      <w:u w:val="single"/>
    </w:rPr>
  </w:style>
  <w:style w:type="paragraph" w:customStyle="1" w:styleId="UnorderedList1">
    <w:name w:val="Unordered List 1"/>
    <w:basedOn w:val="ListParagraph"/>
    <w:uiPriority w:val="6"/>
    <w:qFormat/>
    <w:rsid w:val="001D2C2B"/>
    <w:pPr>
      <w:numPr>
        <w:numId w:val="8"/>
      </w:numPr>
      <w:spacing w:after="0"/>
      <w:ind w:left="720"/>
    </w:pPr>
  </w:style>
  <w:style w:type="character" w:customStyle="1" w:styleId="Heading1Char">
    <w:name w:val="Heading 1 Char"/>
    <w:basedOn w:val="DefaultParagraphFont"/>
    <w:link w:val="Heading1"/>
    <w:uiPriority w:val="5"/>
    <w:rsid w:val="005154EF"/>
    <w:rPr>
      <w:rFonts w:asciiTheme="majorHAnsi" w:eastAsiaTheme="majorEastAsia" w:hAnsiTheme="majorHAnsi" w:cstheme="majorBidi"/>
      <w:b/>
      <w:bCs/>
      <w:color w:val="262626" w:themeColor="text1" w:themeTint="D9"/>
      <w:sz w:val="56"/>
      <w:szCs w:val="28"/>
    </w:rPr>
  </w:style>
  <w:style w:type="character" w:customStyle="1" w:styleId="Heading2Char">
    <w:name w:val="Heading 2 Char"/>
    <w:basedOn w:val="DefaultParagraphFont"/>
    <w:link w:val="Heading2"/>
    <w:uiPriority w:val="5"/>
    <w:rsid w:val="005154EF"/>
    <w:rPr>
      <w:rFonts w:asciiTheme="majorHAnsi" w:eastAsiaTheme="majorEastAsia" w:hAnsiTheme="majorHAnsi" w:cstheme="majorBidi"/>
      <w:b/>
      <w:bCs/>
      <w:color w:val="262626" w:themeColor="text1" w:themeTint="D9"/>
      <w:sz w:val="28"/>
      <w:szCs w:val="26"/>
    </w:rPr>
  </w:style>
  <w:style w:type="paragraph" w:styleId="ListParagraph">
    <w:name w:val="List Paragraph"/>
    <w:basedOn w:val="Normal"/>
    <w:uiPriority w:val="8"/>
    <w:semiHidden/>
    <w:qFormat/>
    <w:rsid w:val="003225CD"/>
    <w:pPr>
      <w:ind w:left="720"/>
      <w:contextualSpacing/>
    </w:pPr>
  </w:style>
  <w:style w:type="paragraph" w:styleId="BalloonText">
    <w:name w:val="Balloon Text"/>
    <w:basedOn w:val="Normal"/>
    <w:link w:val="BalloonTextChar"/>
    <w:uiPriority w:val="99"/>
    <w:semiHidden/>
    <w:rsid w:val="006F36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4EF"/>
    <w:rPr>
      <w:rFonts w:ascii="Tahoma" w:hAnsi="Tahoma" w:cs="Tahoma"/>
      <w:sz w:val="16"/>
      <w:szCs w:val="16"/>
    </w:rPr>
  </w:style>
  <w:style w:type="paragraph" w:customStyle="1" w:styleId="FigureCaption">
    <w:name w:val="Figure Caption"/>
    <w:basedOn w:val="Normal"/>
    <w:uiPriority w:val="4"/>
    <w:qFormat/>
    <w:rsid w:val="00FE3F7C"/>
    <w:pPr>
      <w:numPr>
        <w:numId w:val="24"/>
      </w:numPr>
    </w:pPr>
    <w:rPr>
      <w:b/>
      <w:color w:val="262626" w:themeColor="text1" w:themeTint="D9"/>
    </w:rPr>
  </w:style>
  <w:style w:type="paragraph" w:styleId="DocumentMap">
    <w:name w:val="Document Map"/>
    <w:basedOn w:val="Normal"/>
    <w:link w:val="DocumentMapChar"/>
    <w:uiPriority w:val="99"/>
    <w:semiHidden/>
    <w:rsid w:val="00074C3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154EF"/>
    <w:rPr>
      <w:rFonts w:ascii="Tahoma" w:hAnsi="Tahoma" w:cs="Tahoma"/>
      <w:sz w:val="16"/>
      <w:szCs w:val="16"/>
    </w:rPr>
  </w:style>
  <w:style w:type="character" w:customStyle="1" w:styleId="Heading3Char">
    <w:name w:val="Heading 3 Char"/>
    <w:basedOn w:val="DefaultParagraphFont"/>
    <w:link w:val="Heading3"/>
    <w:uiPriority w:val="5"/>
    <w:rsid w:val="005154EF"/>
    <w:rPr>
      <w:rFonts w:asciiTheme="majorHAnsi" w:eastAsiaTheme="majorEastAsia" w:hAnsiTheme="majorHAnsi" w:cstheme="majorBidi"/>
      <w:b/>
      <w:bCs/>
      <w:color w:val="595959" w:themeColor="text1" w:themeTint="A6"/>
      <w:sz w:val="26"/>
    </w:rPr>
  </w:style>
  <w:style w:type="character" w:customStyle="1" w:styleId="UIInteraction">
    <w:name w:val="UI Interaction"/>
    <w:basedOn w:val="DefaultParagraphFont"/>
    <w:uiPriority w:val="1"/>
    <w:rsid w:val="00D97DD1"/>
    <w:rPr>
      <w:b/>
      <w:bCs/>
    </w:rPr>
  </w:style>
  <w:style w:type="character" w:customStyle="1" w:styleId="Importantterm">
    <w:name w:val="Important term"/>
    <w:basedOn w:val="DefaultParagraphFont"/>
    <w:uiPriority w:val="1"/>
    <w:qFormat/>
    <w:rsid w:val="00B87436"/>
    <w:rPr>
      <w:b/>
      <w:i w:val="0"/>
      <w:iCs/>
      <w:color w:val="943634" w:themeColor="accent2" w:themeShade="BF"/>
    </w:rPr>
  </w:style>
  <w:style w:type="character" w:customStyle="1" w:styleId="Code">
    <w:name w:val="Code"/>
    <w:basedOn w:val="DefaultParagraphFont"/>
    <w:uiPriority w:val="2"/>
    <w:qFormat/>
    <w:rsid w:val="00D03857"/>
    <w:rPr>
      <w:rFonts w:ascii="Consolas" w:hAnsi="Consolas" w:cs="Consolas"/>
      <w:b w:val="0"/>
      <w:sz w:val="20"/>
      <w:bdr w:val="none" w:sz="0" w:space="0" w:color="auto"/>
      <w:shd w:val="clear" w:color="auto" w:fill="EEECE1" w:themeFill="background2"/>
    </w:rPr>
  </w:style>
  <w:style w:type="character" w:customStyle="1" w:styleId="Heading4Char">
    <w:name w:val="Heading 4 Char"/>
    <w:basedOn w:val="DefaultParagraphFont"/>
    <w:link w:val="Heading4"/>
    <w:uiPriority w:val="5"/>
    <w:rsid w:val="005154EF"/>
    <w:rPr>
      <w:rFonts w:asciiTheme="majorHAnsi" w:eastAsiaTheme="majorEastAsia" w:hAnsiTheme="majorHAnsi" w:cstheme="majorBidi"/>
      <w:b/>
      <w:bCs/>
      <w:iCs/>
      <w:color w:val="595959" w:themeColor="text1" w:themeTint="A6"/>
    </w:rPr>
  </w:style>
  <w:style w:type="character" w:customStyle="1" w:styleId="Heading5Char">
    <w:name w:val="Heading 5 Char"/>
    <w:basedOn w:val="DefaultParagraphFont"/>
    <w:link w:val="Heading5"/>
    <w:uiPriority w:val="23"/>
    <w:semiHidden/>
    <w:rsid w:val="005154E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23"/>
    <w:semiHidden/>
    <w:rsid w:val="005154E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23"/>
    <w:semiHidden/>
    <w:rsid w:val="005154E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23"/>
    <w:semiHidden/>
    <w:rsid w:val="005154E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23"/>
    <w:semiHidden/>
    <w:rsid w:val="005154EF"/>
    <w:rPr>
      <w:rFonts w:asciiTheme="majorHAnsi" w:eastAsiaTheme="majorEastAsia" w:hAnsiTheme="majorHAnsi" w:cstheme="majorBidi"/>
      <w:i/>
      <w:iCs/>
      <w:color w:val="404040" w:themeColor="text1" w:themeTint="BF"/>
      <w:sz w:val="20"/>
      <w:szCs w:val="20"/>
    </w:rPr>
  </w:style>
  <w:style w:type="paragraph" w:customStyle="1" w:styleId="OrderedList1">
    <w:name w:val="Ordered List 1"/>
    <w:basedOn w:val="ListParagraph"/>
    <w:uiPriority w:val="7"/>
    <w:qFormat/>
    <w:rsid w:val="001D2C2B"/>
    <w:pPr>
      <w:numPr>
        <w:numId w:val="12"/>
      </w:numPr>
      <w:spacing w:after="0"/>
    </w:pPr>
  </w:style>
  <w:style w:type="paragraph" w:customStyle="1" w:styleId="OrderedList2">
    <w:name w:val="Ordered List 2"/>
    <w:basedOn w:val="OrderedList1"/>
    <w:uiPriority w:val="7"/>
    <w:qFormat/>
    <w:rsid w:val="00A62511"/>
    <w:pPr>
      <w:numPr>
        <w:numId w:val="18"/>
      </w:numPr>
    </w:pPr>
  </w:style>
  <w:style w:type="paragraph" w:customStyle="1" w:styleId="UnorderedList2">
    <w:name w:val="Unordered List 2"/>
    <w:basedOn w:val="UnorderedList1"/>
    <w:uiPriority w:val="6"/>
    <w:unhideWhenUsed/>
    <w:qFormat/>
    <w:rsid w:val="00FF07B8"/>
    <w:pPr>
      <w:ind w:left="1080"/>
    </w:pPr>
  </w:style>
  <w:style w:type="paragraph" w:customStyle="1" w:styleId="UnorderedList3">
    <w:name w:val="Unordered List 3"/>
    <w:basedOn w:val="UnorderedList2"/>
    <w:uiPriority w:val="6"/>
    <w:unhideWhenUsed/>
    <w:qFormat/>
    <w:rsid w:val="00C579F0"/>
    <w:pPr>
      <w:ind w:left="1440"/>
    </w:pPr>
  </w:style>
  <w:style w:type="character" w:customStyle="1" w:styleId="Cite">
    <w:name w:val="Cite"/>
    <w:basedOn w:val="DefaultParagraphFont"/>
    <w:uiPriority w:val="3"/>
    <w:qFormat/>
    <w:rsid w:val="00D1413B"/>
    <w:rPr>
      <w:i/>
    </w:rPr>
  </w:style>
  <w:style w:type="paragraph" w:customStyle="1" w:styleId="CalloutPMBOK">
    <w:name w:val="Callout | PMBOK"/>
    <w:basedOn w:val="Normal"/>
    <w:uiPriority w:val="9"/>
    <w:qFormat/>
    <w:rsid w:val="00B00F76"/>
    <w:pPr>
      <w:pBdr>
        <w:top w:val="single" w:sz="24" w:space="1" w:color="BFBFBF" w:themeColor="background1" w:themeShade="BF"/>
        <w:left w:val="single" w:sz="24" w:space="4" w:color="BFBFBF" w:themeColor="background1" w:themeShade="BF"/>
        <w:bottom w:val="single" w:sz="24" w:space="1" w:color="BFBFBF" w:themeColor="background1" w:themeShade="BF"/>
        <w:right w:val="single" w:sz="24" w:space="4" w:color="BFBFBF" w:themeColor="background1" w:themeShade="BF"/>
      </w:pBdr>
      <w:shd w:val="horzStripe" w:color="F2F2F2" w:themeColor="background1" w:themeShade="F2" w:fill="D9D9D9" w:themeFill="background1" w:themeFillShade="D9"/>
    </w:pPr>
    <w:rPr>
      <w:color w:val="0D0D0D" w:themeColor="text1" w:themeTint="F2"/>
    </w:rPr>
  </w:style>
  <w:style w:type="paragraph" w:customStyle="1" w:styleId="CalloutNote">
    <w:name w:val="Callout | Note"/>
    <w:basedOn w:val="CalloutPMBOK"/>
    <w:uiPriority w:val="9"/>
    <w:qFormat/>
    <w:rsid w:val="00CF1F60"/>
    <w:pPr>
      <w:shd w:val="clear" w:color="F2F2F2" w:themeColor="background1" w:themeShade="F2" w:fill="D9D9D9" w:themeFill="background1" w:themeFillShade="D9"/>
    </w:pPr>
  </w:style>
  <w:style w:type="paragraph" w:customStyle="1" w:styleId="CalloutTip">
    <w:name w:val="Callout | Tip"/>
    <w:basedOn w:val="CalloutNote"/>
    <w:uiPriority w:val="9"/>
    <w:qFormat/>
    <w:rsid w:val="00F37BEE"/>
    <w:pPr>
      <w:pBdr>
        <w:top w:val="single" w:sz="24" w:space="1" w:color="4F6228" w:themeColor="accent3" w:themeShade="80"/>
        <w:left w:val="single" w:sz="24" w:space="4" w:color="4F6228" w:themeColor="accent3" w:themeShade="80"/>
        <w:bottom w:val="single" w:sz="24" w:space="1" w:color="4F6228" w:themeColor="accent3" w:themeShade="80"/>
        <w:right w:val="single" w:sz="24" w:space="4" w:color="4F6228" w:themeColor="accent3" w:themeShade="80"/>
      </w:pBdr>
      <w:shd w:val="clear" w:color="F2F2F2" w:themeColor="background1" w:themeShade="F2" w:fill="D6E3BC" w:themeFill="accent3" w:themeFillTint="66"/>
    </w:pPr>
  </w:style>
  <w:style w:type="paragraph" w:customStyle="1" w:styleId="CalloutWarning">
    <w:name w:val="Callout | Warning"/>
    <w:basedOn w:val="CalloutTip"/>
    <w:uiPriority w:val="9"/>
    <w:qFormat/>
    <w:rsid w:val="00987EB6"/>
    <w:pPr>
      <w:pBdr>
        <w:top w:val="single" w:sz="24" w:space="1" w:color="632423" w:themeColor="accent2" w:themeShade="80"/>
        <w:left w:val="single" w:sz="24" w:space="4" w:color="632423" w:themeColor="accent2" w:themeShade="80"/>
        <w:bottom w:val="single" w:sz="24" w:space="1" w:color="632423" w:themeColor="accent2" w:themeShade="80"/>
        <w:right w:val="single" w:sz="24" w:space="4" w:color="632423" w:themeColor="accent2" w:themeShade="80"/>
      </w:pBdr>
      <w:shd w:val="clear" w:color="F2F2F2" w:themeColor="background1" w:themeShade="F2" w:fill="E5B8B7" w:themeFill="accent2" w:themeFillTint="66"/>
    </w:pPr>
  </w:style>
  <w:style w:type="character" w:customStyle="1" w:styleId="Cross-Reference">
    <w:name w:val="Cross-Reference"/>
    <w:basedOn w:val="DefaultParagraphFont"/>
    <w:uiPriority w:val="3"/>
    <w:qFormat/>
    <w:rsid w:val="009F677F"/>
    <w:rPr>
      <w:color w:val="984806" w:themeColor="accent6" w:themeShade="80"/>
      <w:bdr w:val="none" w:sz="0" w:space="0" w:color="auto"/>
      <w:shd w:val="clear" w:color="auto" w:fill="FDE9D9" w:themeFill="accent6" w:themeFillTint="33"/>
    </w:rPr>
  </w:style>
  <w:style w:type="table" w:customStyle="1" w:styleId="2ColumnTable">
    <w:name w:val="2 Column Table"/>
    <w:basedOn w:val="TableNormal"/>
    <w:uiPriority w:val="99"/>
    <w:rsid w:val="0056492C"/>
    <w:pPr>
      <w:spacing w:after="0" w:line="240" w:lineRule="auto"/>
    </w:pPr>
    <w:tblPr>
      <w:tblStyleRowBandSize w:val="1"/>
      <w:tblInd w:w="0" w:type="dxa"/>
      <w:tblCellMar>
        <w:top w:w="100" w:type="dxa"/>
        <w:left w:w="108" w:type="dxa"/>
        <w:bottom w:w="120" w:type="dxa"/>
        <w:right w:w="108" w:type="dxa"/>
      </w:tblCellMar>
    </w:tblPr>
    <w:tblStylePr w:type="firstRow">
      <w:rPr>
        <w:b/>
      </w:rPr>
      <w:tblPr/>
      <w:tcPr>
        <w:tcBorders>
          <w:top w:val="nil"/>
          <w:left w:val="nil"/>
          <w:bottom w:val="single" w:sz="8" w:space="0" w:color="auto"/>
          <w:right w:val="nil"/>
          <w:insideH w:val="nil"/>
          <w:insideV w:val="nil"/>
          <w:tl2br w:val="nil"/>
          <w:tr2bl w:val="nil"/>
        </w:tcBorders>
      </w:tcPr>
    </w:tblStylePr>
    <w:tblStylePr w:type="firstCol">
      <w:rPr>
        <w:b/>
      </w:rPr>
    </w:tblStylePr>
    <w:tblStylePr w:type="band1Horz">
      <w:tblPr/>
      <w:tcPr>
        <w:tcBorders>
          <w:top w:val="nil"/>
          <w:left w:val="nil"/>
          <w:bottom w:val="nil"/>
          <w:right w:val="nil"/>
          <w:insideH w:val="nil"/>
          <w:insideV w:val="nil"/>
          <w:tl2br w:val="nil"/>
          <w:tr2bl w:val="nil"/>
        </w:tcBorders>
        <w:shd w:val="clear" w:color="auto" w:fill="F2F2F2" w:themeFill="background1" w:themeFillShade="F2"/>
      </w:tcPr>
    </w:tblStylePr>
  </w:style>
  <w:style w:type="paragraph" w:customStyle="1" w:styleId="ListParagraph2">
    <w:name w:val="List Paragraph 2"/>
    <w:basedOn w:val="ListParagraph"/>
    <w:uiPriority w:val="8"/>
    <w:qFormat/>
    <w:rsid w:val="006D07BF"/>
    <w:pPr>
      <w:ind w:left="1080"/>
    </w:pPr>
  </w:style>
  <w:style w:type="paragraph" w:customStyle="1" w:styleId="ListParagraph1">
    <w:name w:val="List Paragraph 1"/>
    <w:basedOn w:val="ListParagraph"/>
    <w:uiPriority w:val="8"/>
    <w:qFormat/>
    <w:rsid w:val="006D07BF"/>
  </w:style>
  <w:style w:type="paragraph" w:customStyle="1" w:styleId="ListParagraph3">
    <w:name w:val="List Paragraph 3"/>
    <w:basedOn w:val="ListParagraph2"/>
    <w:uiPriority w:val="8"/>
    <w:qFormat/>
    <w:rsid w:val="006D07BF"/>
    <w:pPr>
      <w:ind w:left="1440"/>
    </w:pPr>
  </w:style>
  <w:style w:type="table" w:styleId="TableGrid">
    <w:name w:val="Table Grid"/>
    <w:basedOn w:val="TableNormal"/>
    <w:uiPriority w:val="59"/>
    <w:rsid w:val="00B97C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itle">
    <w:name w:val="Table Title"/>
    <w:basedOn w:val="FigureCaption"/>
    <w:qFormat/>
    <w:rsid w:val="00A94872"/>
    <w:pPr>
      <w:keepNext/>
      <w:numPr>
        <w:numId w:val="27"/>
      </w:numPr>
      <w:spacing w:before="200" w:after="0"/>
      <w:ind w:left="360"/>
    </w:pPr>
  </w:style>
  <w:style w:type="table" w:styleId="LightList-Accent4">
    <w:name w:val="Light List Accent 4"/>
    <w:basedOn w:val="TableNormal"/>
    <w:uiPriority w:val="61"/>
    <w:rsid w:val="0056492C"/>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lsdException w:name="heading 6" w:uiPriority="9" w:unhideWhenUsed="1"/>
    <w:lsdException w:name="heading 7" w:uiPriority="9" w:unhideWhenUsed="1"/>
    <w:lsdException w:name="heading 8" w:uiPriority="9" w:unhideWhenUsed="1"/>
    <w:lsdException w:name="heading 9" w:uiPriority="9" w:unhideWhenUsed="1"/>
    <w:lsdException w:name="toc 1" w:uiPriority="53"/>
    <w:lsdException w:name="toc 2" w:uiPriority="53"/>
    <w:lsdException w:name="toc 3" w:uiPriority="53"/>
    <w:lsdException w:name="toc 4" w:uiPriority="53"/>
    <w:lsdException w:name="toc 5" w:uiPriority="53"/>
    <w:lsdException w:name="toc 6" w:uiPriority="53"/>
    <w:lsdException w:name="toc 7" w:uiPriority="53"/>
    <w:lsdException w:name="toc 8" w:uiPriority="53"/>
    <w:lsdException w:name="toc 9" w:uiPriority="53"/>
    <w:lsdException w:name="caption" w:uiPriority="49" w:qFormat="1"/>
    <w:lsdException w:name="Title" w:uiPriority="24"/>
    <w:lsdException w:name="Default Paragraph Font" w:uiPriority="1" w:unhideWhenUsed="1"/>
    <w:lsdException w:name="Subtitle" w:uiPriority="25"/>
    <w:lsdException w:name="Hyperlink" w:unhideWhenUsed="1"/>
    <w:lsdException w:name="Strong" w:uiPriority="36"/>
    <w:lsdException w:name="Emphasis" w:uiPriority="34"/>
    <w:lsdException w:name="Document Map" w:unhideWhenUsed="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7"/>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uiPriority="43"/>
    <w:lsdException w:name="Intense Quote" w:uiPriority="44"/>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33"/>
    <w:lsdException w:name="Intense Emphasis" w:uiPriority="35"/>
    <w:lsdException w:name="Subtle Reference" w:uiPriority="45"/>
    <w:lsdException w:name="Intense Reference" w:uiPriority="46"/>
    <w:lsdException w:name="Book Title" w:uiPriority="47"/>
    <w:lsdException w:name="Bibliography" w:uiPriority="51"/>
    <w:lsdException w:name="TOC Heading" w:uiPriority="53" w:qFormat="1"/>
  </w:latentStyles>
  <w:style w:type="paragraph" w:default="1" w:styleId="Normal">
    <w:name w:val="Normal"/>
    <w:qFormat/>
    <w:rsid w:val="00854845"/>
  </w:style>
  <w:style w:type="paragraph" w:styleId="Heading1">
    <w:name w:val="heading 1"/>
    <w:basedOn w:val="Normal"/>
    <w:next w:val="Normal"/>
    <w:link w:val="Heading1Char"/>
    <w:uiPriority w:val="5"/>
    <w:qFormat/>
    <w:rsid w:val="003E4190"/>
    <w:pPr>
      <w:keepNext/>
      <w:keepLines/>
      <w:pageBreakBefore/>
      <w:pBdr>
        <w:left w:val="single" w:sz="48" w:space="4" w:color="404040" w:themeColor="text1" w:themeTint="BF"/>
      </w:pBdr>
      <w:spacing w:before="480" w:after="240"/>
      <w:outlineLvl w:val="0"/>
    </w:pPr>
    <w:rPr>
      <w:rFonts w:asciiTheme="majorHAnsi" w:eastAsiaTheme="majorEastAsia" w:hAnsiTheme="majorHAnsi" w:cstheme="majorBidi"/>
      <w:b/>
      <w:bCs/>
      <w:color w:val="262626" w:themeColor="text1" w:themeTint="D9"/>
      <w:sz w:val="56"/>
      <w:szCs w:val="28"/>
    </w:rPr>
  </w:style>
  <w:style w:type="paragraph" w:styleId="Heading2">
    <w:name w:val="heading 2"/>
    <w:basedOn w:val="Normal"/>
    <w:next w:val="Normal"/>
    <w:link w:val="Heading2Char"/>
    <w:uiPriority w:val="5"/>
    <w:unhideWhenUsed/>
    <w:qFormat/>
    <w:rsid w:val="003E4190"/>
    <w:pPr>
      <w:keepNext/>
      <w:keepLines/>
      <w:pBdr>
        <w:bottom w:val="single" w:sz="2" w:space="1" w:color="595959" w:themeColor="text1" w:themeTint="A6"/>
      </w:pBdr>
      <w:spacing w:before="360" w:after="120"/>
      <w:outlineLvl w:val="1"/>
    </w:pPr>
    <w:rPr>
      <w:rFonts w:asciiTheme="majorHAnsi" w:eastAsiaTheme="majorEastAsia" w:hAnsiTheme="majorHAnsi" w:cstheme="majorBidi"/>
      <w:b/>
      <w:bCs/>
      <w:color w:val="262626" w:themeColor="text1" w:themeTint="D9"/>
      <w:sz w:val="28"/>
      <w:szCs w:val="26"/>
    </w:rPr>
  </w:style>
  <w:style w:type="paragraph" w:styleId="Heading3">
    <w:name w:val="heading 3"/>
    <w:basedOn w:val="Normal"/>
    <w:next w:val="Normal"/>
    <w:link w:val="Heading3Char"/>
    <w:uiPriority w:val="5"/>
    <w:unhideWhenUsed/>
    <w:qFormat/>
    <w:rsid w:val="00B87436"/>
    <w:pPr>
      <w:keepNext/>
      <w:keepLines/>
      <w:spacing w:before="200" w:after="0"/>
      <w:outlineLvl w:val="2"/>
    </w:pPr>
    <w:rPr>
      <w:rFonts w:asciiTheme="majorHAnsi" w:eastAsiaTheme="majorEastAsia" w:hAnsiTheme="majorHAnsi" w:cstheme="majorBidi"/>
      <w:b/>
      <w:bCs/>
      <w:color w:val="595959" w:themeColor="text1" w:themeTint="A6"/>
      <w:sz w:val="26"/>
    </w:rPr>
  </w:style>
  <w:style w:type="paragraph" w:styleId="Heading4">
    <w:name w:val="heading 4"/>
    <w:basedOn w:val="Normal"/>
    <w:next w:val="Normal"/>
    <w:link w:val="Heading4Char"/>
    <w:uiPriority w:val="5"/>
    <w:unhideWhenUsed/>
    <w:qFormat/>
    <w:rsid w:val="00B87436"/>
    <w:pPr>
      <w:keepNext/>
      <w:keepLines/>
      <w:spacing w:before="200" w:after="0"/>
      <w:outlineLvl w:val="3"/>
    </w:pPr>
    <w:rPr>
      <w:rFonts w:asciiTheme="majorHAnsi" w:eastAsiaTheme="majorEastAsia" w:hAnsiTheme="majorHAnsi" w:cstheme="majorBidi"/>
      <w:b/>
      <w:bCs/>
      <w:iCs/>
      <w:color w:val="595959" w:themeColor="text1" w:themeTint="A6"/>
    </w:rPr>
  </w:style>
  <w:style w:type="paragraph" w:styleId="Heading5">
    <w:name w:val="heading 5"/>
    <w:basedOn w:val="Normal"/>
    <w:next w:val="Normal"/>
    <w:link w:val="Heading5Char"/>
    <w:uiPriority w:val="23"/>
    <w:semiHidden/>
    <w:rsid w:val="009F64D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23"/>
    <w:semiHidden/>
    <w:rsid w:val="009F64D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23"/>
    <w:semiHidden/>
    <w:rsid w:val="009F64D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23"/>
    <w:semiHidden/>
    <w:rsid w:val="009F64DE"/>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23"/>
    <w:semiHidden/>
    <w:rsid w:val="009F64D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B72CE"/>
    <w:rPr>
      <w:color w:val="0000FF" w:themeColor="hyperlink"/>
      <w:u w:val="single"/>
    </w:rPr>
  </w:style>
  <w:style w:type="paragraph" w:customStyle="1" w:styleId="UnorderedList1">
    <w:name w:val="Unordered List 1"/>
    <w:basedOn w:val="ListParagraph"/>
    <w:uiPriority w:val="6"/>
    <w:qFormat/>
    <w:rsid w:val="001D2C2B"/>
    <w:pPr>
      <w:numPr>
        <w:numId w:val="8"/>
      </w:numPr>
      <w:spacing w:after="0"/>
      <w:ind w:left="720"/>
    </w:pPr>
  </w:style>
  <w:style w:type="character" w:customStyle="1" w:styleId="Heading1Char">
    <w:name w:val="Heading 1 Char"/>
    <w:basedOn w:val="DefaultParagraphFont"/>
    <w:link w:val="Heading1"/>
    <w:uiPriority w:val="5"/>
    <w:rsid w:val="005154EF"/>
    <w:rPr>
      <w:rFonts w:asciiTheme="majorHAnsi" w:eastAsiaTheme="majorEastAsia" w:hAnsiTheme="majorHAnsi" w:cstheme="majorBidi"/>
      <w:b/>
      <w:bCs/>
      <w:color w:val="262626" w:themeColor="text1" w:themeTint="D9"/>
      <w:sz w:val="56"/>
      <w:szCs w:val="28"/>
    </w:rPr>
  </w:style>
  <w:style w:type="character" w:customStyle="1" w:styleId="Heading2Char">
    <w:name w:val="Heading 2 Char"/>
    <w:basedOn w:val="DefaultParagraphFont"/>
    <w:link w:val="Heading2"/>
    <w:uiPriority w:val="5"/>
    <w:rsid w:val="005154EF"/>
    <w:rPr>
      <w:rFonts w:asciiTheme="majorHAnsi" w:eastAsiaTheme="majorEastAsia" w:hAnsiTheme="majorHAnsi" w:cstheme="majorBidi"/>
      <w:b/>
      <w:bCs/>
      <w:color w:val="262626" w:themeColor="text1" w:themeTint="D9"/>
      <w:sz w:val="28"/>
      <w:szCs w:val="26"/>
    </w:rPr>
  </w:style>
  <w:style w:type="paragraph" w:styleId="ListParagraph">
    <w:name w:val="List Paragraph"/>
    <w:basedOn w:val="Normal"/>
    <w:uiPriority w:val="8"/>
    <w:semiHidden/>
    <w:qFormat/>
    <w:rsid w:val="003225CD"/>
    <w:pPr>
      <w:ind w:left="720"/>
      <w:contextualSpacing/>
    </w:pPr>
  </w:style>
  <w:style w:type="paragraph" w:styleId="BalloonText">
    <w:name w:val="Balloon Text"/>
    <w:basedOn w:val="Normal"/>
    <w:link w:val="BalloonTextChar"/>
    <w:uiPriority w:val="99"/>
    <w:semiHidden/>
    <w:rsid w:val="006F36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4EF"/>
    <w:rPr>
      <w:rFonts w:ascii="Tahoma" w:hAnsi="Tahoma" w:cs="Tahoma"/>
      <w:sz w:val="16"/>
      <w:szCs w:val="16"/>
    </w:rPr>
  </w:style>
  <w:style w:type="paragraph" w:customStyle="1" w:styleId="FigureCaption">
    <w:name w:val="Figure Caption"/>
    <w:basedOn w:val="Normal"/>
    <w:uiPriority w:val="4"/>
    <w:qFormat/>
    <w:rsid w:val="00FE3F7C"/>
    <w:pPr>
      <w:numPr>
        <w:numId w:val="24"/>
      </w:numPr>
    </w:pPr>
    <w:rPr>
      <w:b/>
      <w:color w:val="262626" w:themeColor="text1" w:themeTint="D9"/>
    </w:rPr>
  </w:style>
  <w:style w:type="paragraph" w:styleId="DocumentMap">
    <w:name w:val="Document Map"/>
    <w:basedOn w:val="Normal"/>
    <w:link w:val="DocumentMapChar"/>
    <w:uiPriority w:val="99"/>
    <w:semiHidden/>
    <w:rsid w:val="00074C3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154EF"/>
    <w:rPr>
      <w:rFonts w:ascii="Tahoma" w:hAnsi="Tahoma" w:cs="Tahoma"/>
      <w:sz w:val="16"/>
      <w:szCs w:val="16"/>
    </w:rPr>
  </w:style>
  <w:style w:type="character" w:customStyle="1" w:styleId="Heading3Char">
    <w:name w:val="Heading 3 Char"/>
    <w:basedOn w:val="DefaultParagraphFont"/>
    <w:link w:val="Heading3"/>
    <w:uiPriority w:val="5"/>
    <w:rsid w:val="005154EF"/>
    <w:rPr>
      <w:rFonts w:asciiTheme="majorHAnsi" w:eastAsiaTheme="majorEastAsia" w:hAnsiTheme="majorHAnsi" w:cstheme="majorBidi"/>
      <w:b/>
      <w:bCs/>
      <w:color w:val="595959" w:themeColor="text1" w:themeTint="A6"/>
      <w:sz w:val="26"/>
    </w:rPr>
  </w:style>
  <w:style w:type="character" w:customStyle="1" w:styleId="UIInteraction">
    <w:name w:val="UI Interaction"/>
    <w:basedOn w:val="DefaultParagraphFont"/>
    <w:uiPriority w:val="1"/>
    <w:rsid w:val="00D97DD1"/>
    <w:rPr>
      <w:b/>
      <w:bCs/>
    </w:rPr>
  </w:style>
  <w:style w:type="character" w:customStyle="1" w:styleId="Importantterm">
    <w:name w:val="Important term"/>
    <w:basedOn w:val="DefaultParagraphFont"/>
    <w:uiPriority w:val="1"/>
    <w:qFormat/>
    <w:rsid w:val="00B87436"/>
    <w:rPr>
      <w:b/>
      <w:i w:val="0"/>
      <w:iCs/>
      <w:color w:val="943634" w:themeColor="accent2" w:themeShade="BF"/>
    </w:rPr>
  </w:style>
  <w:style w:type="character" w:customStyle="1" w:styleId="Code">
    <w:name w:val="Code"/>
    <w:basedOn w:val="DefaultParagraphFont"/>
    <w:uiPriority w:val="2"/>
    <w:qFormat/>
    <w:rsid w:val="00D03857"/>
    <w:rPr>
      <w:rFonts w:ascii="Consolas" w:hAnsi="Consolas" w:cs="Consolas"/>
      <w:b w:val="0"/>
      <w:sz w:val="20"/>
      <w:bdr w:val="none" w:sz="0" w:space="0" w:color="auto"/>
      <w:shd w:val="clear" w:color="auto" w:fill="EEECE1" w:themeFill="background2"/>
    </w:rPr>
  </w:style>
  <w:style w:type="character" w:customStyle="1" w:styleId="Heading4Char">
    <w:name w:val="Heading 4 Char"/>
    <w:basedOn w:val="DefaultParagraphFont"/>
    <w:link w:val="Heading4"/>
    <w:uiPriority w:val="5"/>
    <w:rsid w:val="005154EF"/>
    <w:rPr>
      <w:rFonts w:asciiTheme="majorHAnsi" w:eastAsiaTheme="majorEastAsia" w:hAnsiTheme="majorHAnsi" w:cstheme="majorBidi"/>
      <w:b/>
      <w:bCs/>
      <w:iCs/>
      <w:color w:val="595959" w:themeColor="text1" w:themeTint="A6"/>
    </w:rPr>
  </w:style>
  <w:style w:type="character" w:customStyle="1" w:styleId="Heading5Char">
    <w:name w:val="Heading 5 Char"/>
    <w:basedOn w:val="DefaultParagraphFont"/>
    <w:link w:val="Heading5"/>
    <w:uiPriority w:val="23"/>
    <w:semiHidden/>
    <w:rsid w:val="005154E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23"/>
    <w:semiHidden/>
    <w:rsid w:val="005154E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23"/>
    <w:semiHidden/>
    <w:rsid w:val="005154E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23"/>
    <w:semiHidden/>
    <w:rsid w:val="005154E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23"/>
    <w:semiHidden/>
    <w:rsid w:val="005154EF"/>
    <w:rPr>
      <w:rFonts w:asciiTheme="majorHAnsi" w:eastAsiaTheme="majorEastAsia" w:hAnsiTheme="majorHAnsi" w:cstheme="majorBidi"/>
      <w:i/>
      <w:iCs/>
      <w:color w:val="404040" w:themeColor="text1" w:themeTint="BF"/>
      <w:sz w:val="20"/>
      <w:szCs w:val="20"/>
    </w:rPr>
  </w:style>
  <w:style w:type="paragraph" w:customStyle="1" w:styleId="OrderedList1">
    <w:name w:val="Ordered List 1"/>
    <w:basedOn w:val="ListParagraph"/>
    <w:uiPriority w:val="7"/>
    <w:qFormat/>
    <w:rsid w:val="001D2C2B"/>
    <w:pPr>
      <w:numPr>
        <w:numId w:val="12"/>
      </w:numPr>
      <w:spacing w:after="0"/>
    </w:pPr>
  </w:style>
  <w:style w:type="paragraph" w:customStyle="1" w:styleId="OrderedList2">
    <w:name w:val="Ordered List 2"/>
    <w:basedOn w:val="OrderedList1"/>
    <w:uiPriority w:val="7"/>
    <w:qFormat/>
    <w:rsid w:val="00A62511"/>
    <w:pPr>
      <w:numPr>
        <w:numId w:val="18"/>
      </w:numPr>
    </w:pPr>
  </w:style>
  <w:style w:type="paragraph" w:customStyle="1" w:styleId="UnorderedList2">
    <w:name w:val="Unordered List 2"/>
    <w:basedOn w:val="UnorderedList1"/>
    <w:uiPriority w:val="6"/>
    <w:unhideWhenUsed/>
    <w:qFormat/>
    <w:rsid w:val="00FF07B8"/>
    <w:pPr>
      <w:ind w:left="1080"/>
    </w:pPr>
  </w:style>
  <w:style w:type="paragraph" w:customStyle="1" w:styleId="UnorderedList3">
    <w:name w:val="Unordered List 3"/>
    <w:basedOn w:val="UnorderedList2"/>
    <w:uiPriority w:val="6"/>
    <w:unhideWhenUsed/>
    <w:qFormat/>
    <w:rsid w:val="00C579F0"/>
    <w:pPr>
      <w:ind w:left="1440"/>
    </w:pPr>
  </w:style>
  <w:style w:type="character" w:customStyle="1" w:styleId="Cite">
    <w:name w:val="Cite"/>
    <w:basedOn w:val="DefaultParagraphFont"/>
    <w:uiPriority w:val="3"/>
    <w:qFormat/>
    <w:rsid w:val="00D1413B"/>
    <w:rPr>
      <w:i/>
    </w:rPr>
  </w:style>
  <w:style w:type="paragraph" w:customStyle="1" w:styleId="CalloutPMBOK">
    <w:name w:val="Callout | PMBOK"/>
    <w:basedOn w:val="Normal"/>
    <w:uiPriority w:val="9"/>
    <w:qFormat/>
    <w:rsid w:val="00B00F76"/>
    <w:pPr>
      <w:pBdr>
        <w:top w:val="single" w:sz="24" w:space="1" w:color="BFBFBF" w:themeColor="background1" w:themeShade="BF"/>
        <w:left w:val="single" w:sz="24" w:space="4" w:color="BFBFBF" w:themeColor="background1" w:themeShade="BF"/>
        <w:bottom w:val="single" w:sz="24" w:space="1" w:color="BFBFBF" w:themeColor="background1" w:themeShade="BF"/>
        <w:right w:val="single" w:sz="24" w:space="4" w:color="BFBFBF" w:themeColor="background1" w:themeShade="BF"/>
      </w:pBdr>
      <w:shd w:val="horzStripe" w:color="F2F2F2" w:themeColor="background1" w:themeShade="F2" w:fill="D9D9D9" w:themeFill="background1" w:themeFillShade="D9"/>
    </w:pPr>
    <w:rPr>
      <w:color w:val="0D0D0D" w:themeColor="text1" w:themeTint="F2"/>
    </w:rPr>
  </w:style>
  <w:style w:type="paragraph" w:customStyle="1" w:styleId="CalloutNote">
    <w:name w:val="Callout | Note"/>
    <w:basedOn w:val="CalloutPMBOK"/>
    <w:uiPriority w:val="9"/>
    <w:qFormat/>
    <w:rsid w:val="00CF1F60"/>
    <w:pPr>
      <w:shd w:val="clear" w:color="F2F2F2" w:themeColor="background1" w:themeShade="F2" w:fill="D9D9D9" w:themeFill="background1" w:themeFillShade="D9"/>
    </w:pPr>
  </w:style>
  <w:style w:type="paragraph" w:customStyle="1" w:styleId="CalloutTip">
    <w:name w:val="Callout | Tip"/>
    <w:basedOn w:val="CalloutNote"/>
    <w:uiPriority w:val="9"/>
    <w:qFormat/>
    <w:rsid w:val="00F37BEE"/>
    <w:pPr>
      <w:pBdr>
        <w:top w:val="single" w:sz="24" w:space="1" w:color="4F6228" w:themeColor="accent3" w:themeShade="80"/>
        <w:left w:val="single" w:sz="24" w:space="4" w:color="4F6228" w:themeColor="accent3" w:themeShade="80"/>
        <w:bottom w:val="single" w:sz="24" w:space="1" w:color="4F6228" w:themeColor="accent3" w:themeShade="80"/>
        <w:right w:val="single" w:sz="24" w:space="4" w:color="4F6228" w:themeColor="accent3" w:themeShade="80"/>
      </w:pBdr>
      <w:shd w:val="clear" w:color="F2F2F2" w:themeColor="background1" w:themeShade="F2" w:fill="D6E3BC" w:themeFill="accent3" w:themeFillTint="66"/>
    </w:pPr>
  </w:style>
  <w:style w:type="paragraph" w:customStyle="1" w:styleId="CalloutWarning">
    <w:name w:val="Callout | Warning"/>
    <w:basedOn w:val="CalloutTip"/>
    <w:uiPriority w:val="9"/>
    <w:qFormat/>
    <w:rsid w:val="00987EB6"/>
    <w:pPr>
      <w:pBdr>
        <w:top w:val="single" w:sz="24" w:space="1" w:color="632423" w:themeColor="accent2" w:themeShade="80"/>
        <w:left w:val="single" w:sz="24" w:space="4" w:color="632423" w:themeColor="accent2" w:themeShade="80"/>
        <w:bottom w:val="single" w:sz="24" w:space="1" w:color="632423" w:themeColor="accent2" w:themeShade="80"/>
        <w:right w:val="single" w:sz="24" w:space="4" w:color="632423" w:themeColor="accent2" w:themeShade="80"/>
      </w:pBdr>
      <w:shd w:val="clear" w:color="F2F2F2" w:themeColor="background1" w:themeShade="F2" w:fill="E5B8B7" w:themeFill="accent2" w:themeFillTint="66"/>
    </w:pPr>
  </w:style>
  <w:style w:type="character" w:customStyle="1" w:styleId="Cross-Reference">
    <w:name w:val="Cross-Reference"/>
    <w:basedOn w:val="DefaultParagraphFont"/>
    <w:uiPriority w:val="3"/>
    <w:qFormat/>
    <w:rsid w:val="009F677F"/>
    <w:rPr>
      <w:color w:val="984806" w:themeColor="accent6" w:themeShade="80"/>
      <w:bdr w:val="none" w:sz="0" w:space="0" w:color="auto"/>
      <w:shd w:val="clear" w:color="auto" w:fill="FDE9D9" w:themeFill="accent6" w:themeFillTint="33"/>
    </w:rPr>
  </w:style>
  <w:style w:type="table" w:customStyle="1" w:styleId="2ColumnTable">
    <w:name w:val="2 Column Table"/>
    <w:basedOn w:val="TableNormal"/>
    <w:uiPriority w:val="99"/>
    <w:rsid w:val="0056492C"/>
    <w:pPr>
      <w:spacing w:after="0" w:line="240" w:lineRule="auto"/>
    </w:pPr>
    <w:tblPr>
      <w:tblStyleRowBandSize w:val="1"/>
      <w:tblInd w:w="0" w:type="dxa"/>
      <w:tblCellMar>
        <w:top w:w="100" w:type="dxa"/>
        <w:left w:w="108" w:type="dxa"/>
        <w:bottom w:w="120" w:type="dxa"/>
        <w:right w:w="108" w:type="dxa"/>
      </w:tblCellMar>
    </w:tblPr>
    <w:tblStylePr w:type="firstRow">
      <w:rPr>
        <w:b/>
      </w:rPr>
      <w:tblPr/>
      <w:tcPr>
        <w:tcBorders>
          <w:top w:val="nil"/>
          <w:left w:val="nil"/>
          <w:bottom w:val="single" w:sz="8" w:space="0" w:color="auto"/>
          <w:right w:val="nil"/>
          <w:insideH w:val="nil"/>
          <w:insideV w:val="nil"/>
          <w:tl2br w:val="nil"/>
          <w:tr2bl w:val="nil"/>
        </w:tcBorders>
      </w:tcPr>
    </w:tblStylePr>
    <w:tblStylePr w:type="firstCol">
      <w:rPr>
        <w:b/>
      </w:rPr>
    </w:tblStylePr>
    <w:tblStylePr w:type="band1Horz">
      <w:tblPr/>
      <w:tcPr>
        <w:tcBorders>
          <w:top w:val="nil"/>
          <w:left w:val="nil"/>
          <w:bottom w:val="nil"/>
          <w:right w:val="nil"/>
          <w:insideH w:val="nil"/>
          <w:insideV w:val="nil"/>
          <w:tl2br w:val="nil"/>
          <w:tr2bl w:val="nil"/>
        </w:tcBorders>
        <w:shd w:val="clear" w:color="auto" w:fill="F2F2F2" w:themeFill="background1" w:themeFillShade="F2"/>
      </w:tcPr>
    </w:tblStylePr>
  </w:style>
  <w:style w:type="paragraph" w:customStyle="1" w:styleId="ListParagraph2">
    <w:name w:val="List Paragraph 2"/>
    <w:basedOn w:val="ListParagraph"/>
    <w:uiPriority w:val="8"/>
    <w:qFormat/>
    <w:rsid w:val="006D07BF"/>
    <w:pPr>
      <w:ind w:left="1080"/>
    </w:pPr>
  </w:style>
  <w:style w:type="paragraph" w:customStyle="1" w:styleId="ListParagraph1">
    <w:name w:val="List Paragraph 1"/>
    <w:basedOn w:val="ListParagraph"/>
    <w:uiPriority w:val="8"/>
    <w:qFormat/>
    <w:rsid w:val="006D07BF"/>
  </w:style>
  <w:style w:type="paragraph" w:customStyle="1" w:styleId="ListParagraph3">
    <w:name w:val="List Paragraph 3"/>
    <w:basedOn w:val="ListParagraph2"/>
    <w:uiPriority w:val="8"/>
    <w:qFormat/>
    <w:rsid w:val="006D07BF"/>
    <w:pPr>
      <w:ind w:left="1440"/>
    </w:pPr>
  </w:style>
  <w:style w:type="table" w:styleId="TableGrid">
    <w:name w:val="Table Grid"/>
    <w:basedOn w:val="TableNormal"/>
    <w:uiPriority w:val="59"/>
    <w:rsid w:val="00B97C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itle">
    <w:name w:val="Table Title"/>
    <w:basedOn w:val="FigureCaption"/>
    <w:qFormat/>
    <w:rsid w:val="00A94872"/>
    <w:pPr>
      <w:keepNext/>
      <w:numPr>
        <w:numId w:val="27"/>
      </w:numPr>
      <w:spacing w:before="200" w:after="0"/>
      <w:ind w:left="360"/>
    </w:pPr>
  </w:style>
  <w:style w:type="table" w:styleId="LightList-Accent4">
    <w:name w:val="Light List Accent 4"/>
    <w:basedOn w:val="TableNormal"/>
    <w:uiPriority w:val="61"/>
    <w:rsid w:val="0056492C"/>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ff%20Jacobson\Dropbox\advisicon\styleGuide\book%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12B379-C502-4C58-8ED0-AAA399F3D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book template.dotx</Template>
  <TotalTime>150</TotalTime>
  <Pages>36</Pages>
  <Words>4757</Words>
  <Characters>27115</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Advisicon Inc.</Company>
  <LinksUpToDate>false</LinksUpToDate>
  <CharactersWithSpaces>31809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 Jacobson</dc:creator>
  <cp:lastModifiedBy>Jeff Jacobson</cp:lastModifiedBy>
  <cp:revision>93</cp:revision>
  <dcterms:created xsi:type="dcterms:W3CDTF">2013-07-19T18:47:00Z</dcterms:created>
  <dcterms:modified xsi:type="dcterms:W3CDTF">2013-07-19T21:37:00Z</dcterms:modified>
</cp:coreProperties>
</file>